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383F26E5" w:rsidR="00746D2E" w:rsidRDefault="00D61949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48512" behindDoc="0" locked="0" layoutInCell="1" allowOverlap="1" wp14:anchorId="48DC9B2A" wp14:editId="48327CFE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8DC9B2C" wp14:editId="28756FE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676044EF" w:rsidR="006F3721" w:rsidRPr="00F40045" w:rsidRDefault="00331D97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Scientific calculator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48DC9B5B" w14:textId="676044EF" w:rsidR="006F3721" w:rsidRPr="00F40045" w:rsidRDefault="00331D97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Scientific calculator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99EC0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958AD3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35488D9D" w:rsidR="00963DA6" w:rsidRDefault="002006D8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4896" behindDoc="0" locked="0" layoutInCell="1" allowOverlap="1" wp14:anchorId="15FE4644" wp14:editId="738ACCF6">
            <wp:simplePos x="0" y="0"/>
            <wp:positionH relativeFrom="column">
              <wp:posOffset>2200275</wp:posOffset>
            </wp:positionH>
            <wp:positionV relativeFrom="paragraph">
              <wp:posOffset>2087880</wp:posOffset>
            </wp:positionV>
            <wp:extent cx="2115185" cy="14084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77777777" w:rsidR="002979C3" w:rsidRPr="00404B4F" w:rsidRDefault="002979C3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5A" w14:textId="77777777" w:rsidR="002979C3" w:rsidRPr="00B96BE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5B" w14:textId="77777777" w:rsidR="001B4CE7" w:rsidRPr="007B3ACD" w:rsidRDefault="001B4CE7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8DC9A89" w14:textId="77777777" w:rsidR="00DB5DE8" w:rsidRDefault="00DB5DE8">
          <w:pPr>
            <w:pStyle w:val="TOCHeading"/>
          </w:pPr>
          <w:r>
            <w:t>Contents</w:t>
          </w:r>
        </w:p>
        <w:p w14:paraId="6975708A" w14:textId="12A553BB" w:rsidR="002006D8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72039" w:history="1">
            <w:r w:rsidR="002006D8" w:rsidRPr="00BF6928">
              <w:rPr>
                <w:rStyle w:val="Hyperlink"/>
                <w:noProof/>
              </w:rPr>
              <w:t>Checklist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_Toc51272039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C10A89">
              <w:rPr>
                <w:noProof/>
                <w:webHidden/>
              </w:rPr>
              <w:t>3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596B5E8F" w14:textId="41D09389" w:rsidR="002006D8" w:rsidRDefault="001B5A55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1272040" w:history="1">
            <w:r w:rsidR="002006D8" w:rsidRPr="00BF6928">
              <w:rPr>
                <w:rStyle w:val="Hyperlink"/>
                <w:noProof/>
              </w:rPr>
              <w:t>Activity and Tasks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_Toc51272040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C10A89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07177A88" w14:textId="5ED8095C" w:rsidR="002006D8" w:rsidRDefault="001B5A5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1" w:history="1">
            <w:r w:rsidR="002006D8" w:rsidRPr="00BF6928">
              <w:rPr>
                <w:rStyle w:val="Hyperlink"/>
                <w:b/>
                <w:bCs/>
                <w:noProof/>
              </w:rPr>
              <w:t>Activity 1</w:t>
            </w:r>
            <w:r w:rsidR="002006D8" w:rsidRPr="00BF6928">
              <w:rPr>
                <w:rStyle w:val="Hyperlink"/>
                <w:noProof/>
              </w:rPr>
              <w:t>– System/Software  Development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_Toc51272041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C10A89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2AC45A12" w14:textId="43D29DEC" w:rsidR="002006D8" w:rsidRDefault="001B5A5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2" w:history="1">
            <w:r w:rsidR="006A2C2E">
              <w:rPr>
                <w:rStyle w:val="Hyperlink"/>
                <w:b/>
                <w:bCs/>
                <w:noProof/>
              </w:rPr>
              <w:t>Activity 3</w:t>
            </w:r>
            <w:r w:rsidR="002006D8" w:rsidRPr="00BF6928">
              <w:rPr>
                <w:rStyle w:val="Hyperlink"/>
                <w:noProof/>
              </w:rPr>
              <w:t xml:space="preserve"> –</w:t>
            </w:r>
            <w:r w:rsidR="006A2C2E" w:rsidRPr="006A2C2E">
              <w:t xml:space="preserve"> </w:t>
            </w:r>
            <w:r w:rsidR="006A2C2E" w:rsidRPr="006A2C2E">
              <w:rPr>
                <w:rStyle w:val="Hyperlink"/>
                <w:noProof/>
              </w:rPr>
              <w:t>Agile Aspects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_Toc51272042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C10A89">
              <w:rPr>
                <w:noProof/>
                <w:webHidden/>
              </w:rPr>
              <w:t>4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49C033E3" w14:textId="0DEE2EE0" w:rsidR="002006D8" w:rsidRDefault="001B5A55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1272043" w:history="1">
            <w:r w:rsidR="002006D8" w:rsidRPr="00BF6928">
              <w:rPr>
                <w:rStyle w:val="Hyperlink"/>
                <w:b/>
                <w:bCs/>
                <w:noProof/>
              </w:rPr>
              <w:t>Activity 3</w:t>
            </w:r>
            <w:r w:rsidR="002006D8" w:rsidRPr="00BF6928">
              <w:rPr>
                <w:rStyle w:val="Hyperlink"/>
                <w:noProof/>
              </w:rPr>
              <w:t xml:space="preserve"> –</w:t>
            </w:r>
            <w:r w:rsidR="006A2C2E" w:rsidRPr="006A2C2E">
              <w:t xml:space="preserve"> </w:t>
            </w:r>
            <w:r w:rsidR="006A2C2E" w:rsidRPr="006A2C2E">
              <w:rPr>
                <w:rStyle w:val="Hyperlink"/>
                <w:noProof/>
              </w:rPr>
              <w:t>CI Workflow for C Programming</w:t>
            </w:r>
            <w:r w:rsidR="002006D8">
              <w:rPr>
                <w:noProof/>
                <w:webHidden/>
              </w:rPr>
              <w:tab/>
            </w:r>
            <w:r w:rsidR="002006D8">
              <w:rPr>
                <w:noProof/>
                <w:webHidden/>
              </w:rPr>
              <w:fldChar w:fldCharType="begin"/>
            </w:r>
            <w:r w:rsidR="002006D8">
              <w:rPr>
                <w:noProof/>
                <w:webHidden/>
              </w:rPr>
              <w:instrText xml:space="preserve"> PAGEREF _Toc51272043 \h </w:instrText>
            </w:r>
            <w:r w:rsidR="002006D8">
              <w:rPr>
                <w:noProof/>
                <w:webHidden/>
              </w:rPr>
            </w:r>
            <w:r w:rsidR="002006D8">
              <w:rPr>
                <w:noProof/>
                <w:webHidden/>
              </w:rPr>
              <w:fldChar w:fldCharType="separate"/>
            </w:r>
            <w:r w:rsidR="00C10A89">
              <w:rPr>
                <w:noProof/>
                <w:webHidden/>
              </w:rPr>
              <w:t>6</w:t>
            </w:r>
            <w:r w:rsidR="002006D8">
              <w:rPr>
                <w:noProof/>
                <w:webHidden/>
              </w:rPr>
              <w:fldChar w:fldCharType="end"/>
            </w:r>
          </w:hyperlink>
        </w:p>
        <w:p w14:paraId="48DC9A96" w14:textId="6D937303" w:rsidR="00DB5DE8" w:rsidRDefault="00DB5DE8">
          <w:r>
            <w:rPr>
              <w:b/>
              <w:bCs/>
              <w:noProof/>
            </w:rPr>
            <w:fldChar w:fldCharType="end"/>
          </w:r>
        </w:p>
      </w:sdtContent>
    </w:sdt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48DC9AB0" w14:textId="25D24AE4" w:rsidR="00053C2C" w:rsidRDefault="00053C2C" w:rsidP="00053C2C"/>
    <w:p w14:paraId="0F8FDCB4" w14:textId="03F059A6" w:rsidR="00EE4EC2" w:rsidRDefault="00EE4EC2" w:rsidP="00053C2C"/>
    <w:p w14:paraId="36ABDA3F" w14:textId="77777777" w:rsidR="00EE4EC2" w:rsidRDefault="00EE4EC2" w:rsidP="00053C2C"/>
    <w:p w14:paraId="48DC9AB1" w14:textId="73F95FF4" w:rsidR="00053C2C" w:rsidRDefault="00053C2C" w:rsidP="00053C2C"/>
    <w:p w14:paraId="40E2FB0B" w14:textId="77777777" w:rsidR="00A27E85" w:rsidRDefault="00A27E85" w:rsidP="00053C2C"/>
    <w:p w14:paraId="014754D2" w14:textId="38774144" w:rsidR="00B160FF" w:rsidRDefault="00B160FF" w:rsidP="00705561">
      <w:pPr>
        <w:pStyle w:val="Heading1"/>
      </w:pPr>
      <w:bookmarkStart w:id="4" w:name="_Toc51272039"/>
      <w:r>
        <w:t>Checklist</w:t>
      </w:r>
      <w:bookmarkEnd w:id="4"/>
    </w:p>
    <w:p w14:paraId="271379D0" w14:textId="181DAF60" w:rsidR="006235CC" w:rsidRDefault="003A1816" w:rsidP="001B5A55">
      <w:pPr>
        <w:pStyle w:val="ListParagraph"/>
        <w:numPr>
          <w:ilvl w:val="0"/>
          <w:numId w:val="2"/>
        </w:numPr>
      </w:pPr>
      <w:r>
        <w:t>Installation of SW on Phone and Desktop</w:t>
      </w:r>
    </w:p>
    <w:p w14:paraId="45DDB843" w14:textId="1E739104" w:rsidR="003A1816" w:rsidRDefault="003A1816" w:rsidP="001B5A55">
      <w:pPr>
        <w:pStyle w:val="ListParagraph"/>
        <w:numPr>
          <w:ilvl w:val="0"/>
          <w:numId w:val="2"/>
        </w:numPr>
      </w:pPr>
      <w:r>
        <w:t xml:space="preserve">Additional Aspects … </w:t>
      </w:r>
    </w:p>
    <w:p w14:paraId="48DC9AB2" w14:textId="371CCFE0" w:rsidR="00DB5DE8" w:rsidRDefault="003A1816" w:rsidP="00705561">
      <w:pPr>
        <w:pStyle w:val="Heading1"/>
      </w:pPr>
      <w:bookmarkStart w:id="5" w:name="_Toc51272040"/>
      <w:r>
        <w:lastRenderedPageBreak/>
        <w:t>Activity and Tasks</w:t>
      </w:r>
      <w:bookmarkEnd w:id="5"/>
    </w:p>
    <w:p w14:paraId="48DC9AB3" w14:textId="6EFBAE28" w:rsidR="00705561" w:rsidRDefault="00705561" w:rsidP="00705561">
      <w:pPr>
        <w:pStyle w:val="Heading2"/>
      </w:pPr>
      <w:bookmarkStart w:id="6" w:name="_Toc51272041"/>
      <w:r w:rsidRPr="006D034E">
        <w:rPr>
          <w:b/>
          <w:bCs/>
        </w:rPr>
        <w:t xml:space="preserve">Activity </w:t>
      </w:r>
      <w:r w:rsidR="003A1816">
        <w:rPr>
          <w:b/>
          <w:bCs/>
        </w:rPr>
        <w:t>1</w:t>
      </w:r>
      <w:r>
        <w:t xml:space="preserve">– </w:t>
      </w:r>
      <w:r w:rsidR="003A1816">
        <w:t>System/Software  Development</w:t>
      </w:r>
      <w:bookmarkEnd w:id="6"/>
    </w:p>
    <w:p w14:paraId="35F5ED6B" w14:textId="35E17B1D" w:rsidR="00331D97" w:rsidRDefault="00331D97" w:rsidP="001B5A55">
      <w:pPr>
        <w:pStyle w:val="Heading2"/>
        <w:numPr>
          <w:ilvl w:val="0"/>
          <w:numId w:val="3"/>
        </w:numPr>
        <w:rPr>
          <w:rFonts w:ascii="Calibri" w:hAnsi="Calibri" w:cs="Calibri"/>
          <w:bCs/>
          <w:sz w:val="22"/>
          <w:szCs w:val="22"/>
        </w:rPr>
      </w:pPr>
      <w:bookmarkStart w:id="7" w:name="_Toc51272042"/>
      <w:r w:rsidRPr="00101648">
        <w:rPr>
          <w:rFonts w:ascii="Calibri" w:hAnsi="Calibri" w:cs="Calibri"/>
          <w:b/>
          <w:bCs/>
          <w:sz w:val="22"/>
          <w:szCs w:val="22"/>
        </w:rPr>
        <w:t>Requirements</w:t>
      </w:r>
      <w:r w:rsidR="006E45EB">
        <w:rPr>
          <w:rFonts w:ascii="Calibri" w:hAnsi="Calibri" w:cs="Calibri"/>
          <w:bCs/>
          <w:sz w:val="22"/>
          <w:szCs w:val="22"/>
        </w:rPr>
        <w:t xml:space="preserve">:  The calculator must have the following keys </w:t>
      </w:r>
    </w:p>
    <w:p w14:paraId="51FFBFA3" w14:textId="509D17A7" w:rsidR="006E45EB" w:rsidRDefault="006E45EB" w:rsidP="001B5A55">
      <w:pPr>
        <w:pStyle w:val="ListParagraph"/>
        <w:numPr>
          <w:ilvl w:val="0"/>
          <w:numId w:val="4"/>
        </w:numPr>
      </w:pPr>
      <w:r>
        <w:t>Number from 0 to 9</w:t>
      </w:r>
      <w:r w:rsidR="003F71C8">
        <w:t>.</w:t>
      </w:r>
    </w:p>
    <w:p w14:paraId="19A33835" w14:textId="1F0DACB4" w:rsidR="006E45EB" w:rsidRDefault="006E45EB" w:rsidP="001B5A55">
      <w:pPr>
        <w:pStyle w:val="ListParagraph"/>
        <w:numPr>
          <w:ilvl w:val="0"/>
          <w:numId w:val="4"/>
        </w:numPr>
      </w:pPr>
      <w:r>
        <w:t>Symbols like +, -, *, /</w:t>
      </w:r>
      <w:r w:rsidR="003F71C8">
        <w:t>.</w:t>
      </w:r>
    </w:p>
    <w:p w14:paraId="3467A049" w14:textId="2B577A3B" w:rsidR="003F71C8" w:rsidRDefault="006E45EB" w:rsidP="001B5A55">
      <w:pPr>
        <w:pStyle w:val="ListParagraph"/>
        <w:numPr>
          <w:ilvl w:val="0"/>
          <w:numId w:val="4"/>
        </w:numPr>
      </w:pPr>
      <w:r>
        <w:t>Trigonometric functions like sine, cos, hyperbolic sine, hyperbolic co</w:t>
      </w:r>
      <w:r w:rsidR="003F71C8">
        <w:t>s.</w:t>
      </w:r>
    </w:p>
    <w:p w14:paraId="2FBE6B63" w14:textId="4FE4CC70" w:rsidR="006E45EB" w:rsidRDefault="003F71C8" w:rsidP="001B5A55">
      <w:pPr>
        <w:pStyle w:val="ListParagraph"/>
        <w:numPr>
          <w:ilvl w:val="0"/>
          <w:numId w:val="4"/>
        </w:numPr>
      </w:pPr>
      <w:r>
        <w:t xml:space="preserve">Other functions like </w:t>
      </w:r>
      <w:r w:rsidR="006E45EB">
        <w:t>exponential</w:t>
      </w:r>
      <w:r w:rsidR="00B948DD">
        <w:t>, logarithm</w:t>
      </w:r>
      <w:r w:rsidR="006E45EB">
        <w:t xml:space="preserve"> and </w:t>
      </w:r>
      <w:r>
        <w:t>factorial.</w:t>
      </w:r>
    </w:p>
    <w:p w14:paraId="6A218B42" w14:textId="77777777" w:rsidR="00101648" w:rsidRPr="006E45EB" w:rsidRDefault="00101648" w:rsidP="00101648">
      <w:pPr>
        <w:pStyle w:val="ListParagraph"/>
        <w:ind w:left="1800" w:firstLine="0"/>
      </w:pPr>
    </w:p>
    <w:p w14:paraId="4340C8F5" w14:textId="5F823B86" w:rsidR="006E45EB" w:rsidRDefault="00101648" w:rsidP="001B5A55">
      <w:pPr>
        <w:pStyle w:val="ListParagraph"/>
        <w:numPr>
          <w:ilvl w:val="0"/>
          <w:numId w:val="3"/>
        </w:numPr>
        <w:jc w:val="both"/>
      </w:pPr>
      <w:r w:rsidRPr="00101648">
        <w:rPr>
          <w:b/>
        </w:rPr>
        <w:t>Aging</w:t>
      </w:r>
      <w:r>
        <w:t xml:space="preserve">: </w:t>
      </w:r>
      <w:r>
        <w:t>The first scientific calculator that included all of the basic ideas above was t</w:t>
      </w:r>
      <w:r>
        <w:t xml:space="preserve">he programmable Hewlett-Packard HP-9100A </w:t>
      </w:r>
      <w:r>
        <w:t>released in 1968</w:t>
      </w:r>
      <w:r>
        <w:t>.</w:t>
      </w:r>
    </w:p>
    <w:p w14:paraId="22327BDE" w14:textId="7BA266F8" w:rsidR="00101648" w:rsidRDefault="00101648" w:rsidP="00D72702">
      <w:pPr>
        <w:pStyle w:val="ListParagraph"/>
        <w:ind w:left="1080" w:firstLine="0"/>
        <w:jc w:val="both"/>
      </w:pPr>
      <w:r>
        <w:t>The HP-35</w:t>
      </w:r>
      <w:r>
        <w:t>, introduced on February 1, 19</w:t>
      </w:r>
      <w:r>
        <w:t xml:space="preserve">72, was Hewlett-Packard's first pocket calculator </w:t>
      </w:r>
      <w:r>
        <w:t>and the world's first handheld scientific calculator</w:t>
      </w:r>
      <w:r>
        <w:t>.</w:t>
      </w:r>
    </w:p>
    <w:p w14:paraId="20554197" w14:textId="12B4F965" w:rsidR="00101648" w:rsidRDefault="00101648" w:rsidP="00D72702">
      <w:pPr>
        <w:pStyle w:val="ListParagraph"/>
        <w:ind w:left="1080" w:firstLine="0"/>
        <w:jc w:val="both"/>
      </w:pPr>
      <w:r>
        <w:t xml:space="preserve">Texas Instruments (TI), after the introduction of several units with scientific notation, came out with a handheld scientific calculator on January 15, 1974, in the form of the </w:t>
      </w:r>
      <w:r>
        <w:t>SR-50.</w:t>
      </w:r>
    </w:p>
    <w:p w14:paraId="43D0526F" w14:textId="7C5CA630" w:rsidR="00DD407D" w:rsidRDefault="00DD407D" w:rsidP="00D72702">
      <w:pPr>
        <w:pStyle w:val="ListParagraph"/>
        <w:ind w:left="1080" w:firstLine="0"/>
        <w:jc w:val="both"/>
      </w:pPr>
      <w:r>
        <w:t>Casio is a major player in the graphing calculator market, and was the first company to produce one (</w:t>
      </w:r>
      <w:hyperlink r:id="rId15" w:tooltip="Casio fx-7000G" w:history="1">
        <w:r w:rsidRPr="00DD407D">
          <w:rPr>
            <w:rStyle w:val="Hyperlink"/>
            <w:color w:val="000000" w:themeColor="text1"/>
            <w:u w:val="none"/>
          </w:rPr>
          <w:t>Casio fx-7000G</w:t>
        </w:r>
      </w:hyperlink>
      <w:r>
        <w:t>).</w:t>
      </w:r>
    </w:p>
    <w:p w14:paraId="096072C1" w14:textId="7EE32DBB" w:rsidR="00DD407D" w:rsidRDefault="00DD407D" w:rsidP="00101648">
      <w:pPr>
        <w:pStyle w:val="ListParagraph"/>
        <w:ind w:left="1080" w:firstLine="0"/>
      </w:pPr>
    </w:p>
    <w:p w14:paraId="6C5E65BA" w14:textId="6FAC9959" w:rsidR="00DD407D" w:rsidRPr="00DD407D" w:rsidRDefault="00DD407D" w:rsidP="001B5A55">
      <w:pPr>
        <w:pStyle w:val="ListParagraph"/>
        <w:numPr>
          <w:ilvl w:val="0"/>
          <w:numId w:val="3"/>
        </w:numPr>
        <w:rPr>
          <w:b/>
        </w:rPr>
      </w:pPr>
      <w:r w:rsidRPr="00DD407D">
        <w:rPr>
          <w:b/>
        </w:rPr>
        <w:t>Gradation in terms of cost</w:t>
      </w:r>
    </w:p>
    <w:p w14:paraId="79C0425F" w14:textId="77777777" w:rsidR="00DD407D" w:rsidRDefault="00DD407D" w:rsidP="00101648">
      <w:pPr>
        <w:pStyle w:val="ListParagraph"/>
        <w:ind w:left="1080" w:firstLine="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045"/>
        <w:gridCol w:w="3258"/>
        <w:gridCol w:w="3003"/>
      </w:tblGrid>
      <w:tr w:rsidR="00DD407D" w14:paraId="724E43A4" w14:textId="77777777" w:rsidTr="00DD407D">
        <w:tc>
          <w:tcPr>
            <w:tcW w:w="3045" w:type="dxa"/>
          </w:tcPr>
          <w:p w14:paraId="67C1EBE6" w14:textId="3695C55E" w:rsidR="00DD407D" w:rsidRPr="002B193A" w:rsidRDefault="00DD407D" w:rsidP="00DD407D">
            <w:pPr>
              <w:pStyle w:val="ListParagraph"/>
              <w:ind w:left="0" w:firstLine="0"/>
              <w:jc w:val="center"/>
              <w:rPr>
                <w:b/>
              </w:rPr>
            </w:pPr>
            <w:r w:rsidRPr="002B193A">
              <w:rPr>
                <w:b/>
              </w:rPr>
              <w:t>Year</w:t>
            </w:r>
          </w:p>
        </w:tc>
        <w:tc>
          <w:tcPr>
            <w:tcW w:w="3258" w:type="dxa"/>
          </w:tcPr>
          <w:p w14:paraId="44A371A7" w14:textId="244CC5AE" w:rsidR="00DD407D" w:rsidRPr="002B193A" w:rsidRDefault="00DD407D" w:rsidP="00DD407D">
            <w:pPr>
              <w:pStyle w:val="ListParagraph"/>
              <w:ind w:left="0" w:firstLine="0"/>
              <w:jc w:val="center"/>
              <w:rPr>
                <w:b/>
              </w:rPr>
            </w:pPr>
            <w:r w:rsidRPr="002B193A">
              <w:rPr>
                <w:b/>
              </w:rPr>
              <w:t>Model</w:t>
            </w:r>
          </w:p>
        </w:tc>
        <w:tc>
          <w:tcPr>
            <w:tcW w:w="3003" w:type="dxa"/>
          </w:tcPr>
          <w:p w14:paraId="4D4BDC46" w14:textId="72593D41" w:rsidR="00DD407D" w:rsidRPr="002B193A" w:rsidRDefault="00DD407D" w:rsidP="00DD407D">
            <w:pPr>
              <w:pStyle w:val="ListParagraph"/>
              <w:ind w:left="0" w:firstLine="0"/>
              <w:jc w:val="center"/>
              <w:rPr>
                <w:b/>
              </w:rPr>
            </w:pPr>
            <w:r w:rsidRPr="002B193A">
              <w:rPr>
                <w:b/>
              </w:rPr>
              <w:t>Cost</w:t>
            </w:r>
          </w:p>
        </w:tc>
      </w:tr>
      <w:tr w:rsidR="00DD407D" w14:paraId="30FF09B9" w14:textId="77777777" w:rsidTr="00DD407D">
        <w:tc>
          <w:tcPr>
            <w:tcW w:w="3045" w:type="dxa"/>
          </w:tcPr>
          <w:p w14:paraId="5A289239" w14:textId="0EC9D967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1972</w:t>
            </w:r>
          </w:p>
        </w:tc>
        <w:tc>
          <w:tcPr>
            <w:tcW w:w="3258" w:type="dxa"/>
          </w:tcPr>
          <w:p w14:paraId="617E74C3" w14:textId="2ADCA58A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Tl-2500</w:t>
            </w:r>
          </w:p>
        </w:tc>
        <w:tc>
          <w:tcPr>
            <w:tcW w:w="3003" w:type="dxa"/>
          </w:tcPr>
          <w:p w14:paraId="4B5257CC" w14:textId="466EA300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$149.95</w:t>
            </w:r>
          </w:p>
        </w:tc>
      </w:tr>
      <w:tr w:rsidR="00DD407D" w14:paraId="74A1E4D4" w14:textId="77777777" w:rsidTr="00DD407D">
        <w:tc>
          <w:tcPr>
            <w:tcW w:w="3045" w:type="dxa"/>
          </w:tcPr>
          <w:p w14:paraId="7C939080" w14:textId="729FDE5B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1985</w:t>
            </w:r>
          </w:p>
        </w:tc>
        <w:tc>
          <w:tcPr>
            <w:tcW w:w="3258" w:type="dxa"/>
          </w:tcPr>
          <w:p w14:paraId="3F85DF18" w14:textId="1583CE71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fx-7000G</w:t>
            </w:r>
          </w:p>
        </w:tc>
        <w:tc>
          <w:tcPr>
            <w:tcW w:w="3003" w:type="dxa"/>
          </w:tcPr>
          <w:p w14:paraId="0DCC6095" w14:textId="6BECFF88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$75</w:t>
            </w:r>
          </w:p>
        </w:tc>
      </w:tr>
      <w:tr w:rsidR="00DD407D" w14:paraId="490421FF" w14:textId="77777777" w:rsidTr="00DD407D">
        <w:tc>
          <w:tcPr>
            <w:tcW w:w="3045" w:type="dxa"/>
          </w:tcPr>
          <w:p w14:paraId="6D573708" w14:textId="259BEB01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1988</w:t>
            </w:r>
          </w:p>
        </w:tc>
        <w:tc>
          <w:tcPr>
            <w:tcW w:w="3258" w:type="dxa"/>
          </w:tcPr>
          <w:p w14:paraId="01D49BC5" w14:textId="7C1AD369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Tl-68</w:t>
            </w:r>
          </w:p>
        </w:tc>
        <w:tc>
          <w:tcPr>
            <w:tcW w:w="3003" w:type="dxa"/>
          </w:tcPr>
          <w:p w14:paraId="546886B1" w14:textId="65707ABE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$55</w:t>
            </w:r>
          </w:p>
        </w:tc>
      </w:tr>
      <w:tr w:rsidR="00DD407D" w14:paraId="6E69A478" w14:textId="77777777" w:rsidTr="00DD407D">
        <w:tc>
          <w:tcPr>
            <w:tcW w:w="3045" w:type="dxa"/>
          </w:tcPr>
          <w:p w14:paraId="4C320FEC" w14:textId="787CCA55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1992</w:t>
            </w:r>
          </w:p>
        </w:tc>
        <w:tc>
          <w:tcPr>
            <w:tcW w:w="3258" w:type="dxa"/>
          </w:tcPr>
          <w:p w14:paraId="3E99217B" w14:textId="41D5DE65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Tl-85</w:t>
            </w:r>
          </w:p>
        </w:tc>
        <w:tc>
          <w:tcPr>
            <w:tcW w:w="3003" w:type="dxa"/>
          </w:tcPr>
          <w:p w14:paraId="13A65077" w14:textId="3025B109" w:rsidR="00DD407D" w:rsidRDefault="00DD407D" w:rsidP="00DD407D">
            <w:pPr>
              <w:pStyle w:val="ListParagraph"/>
              <w:ind w:left="0" w:firstLine="0"/>
              <w:jc w:val="center"/>
            </w:pPr>
            <w:r>
              <w:t>$130</w:t>
            </w:r>
          </w:p>
        </w:tc>
      </w:tr>
      <w:tr w:rsidR="00DD407D" w14:paraId="63A36D17" w14:textId="77777777" w:rsidTr="00DD407D">
        <w:tc>
          <w:tcPr>
            <w:tcW w:w="3045" w:type="dxa"/>
          </w:tcPr>
          <w:p w14:paraId="6A5B9EBC" w14:textId="65A8C324" w:rsidR="00DD407D" w:rsidRDefault="002B193A" w:rsidP="00DD407D">
            <w:pPr>
              <w:pStyle w:val="ListParagraph"/>
              <w:ind w:left="0" w:firstLine="0"/>
              <w:jc w:val="center"/>
            </w:pPr>
            <w:r>
              <w:t>2020</w:t>
            </w:r>
          </w:p>
        </w:tc>
        <w:tc>
          <w:tcPr>
            <w:tcW w:w="3258" w:type="dxa"/>
          </w:tcPr>
          <w:p w14:paraId="57E56F0F" w14:textId="127FFBF6" w:rsidR="00DD407D" w:rsidRDefault="002B193A" w:rsidP="00DD407D">
            <w:pPr>
              <w:pStyle w:val="ListParagraph"/>
              <w:ind w:left="0" w:firstLine="0"/>
              <w:jc w:val="center"/>
            </w:pPr>
            <w:r>
              <w:t>Tl-30XS</w:t>
            </w:r>
          </w:p>
        </w:tc>
        <w:tc>
          <w:tcPr>
            <w:tcW w:w="3003" w:type="dxa"/>
          </w:tcPr>
          <w:p w14:paraId="17E26759" w14:textId="6748F2C3" w:rsidR="00DD407D" w:rsidRDefault="002B193A" w:rsidP="00DD407D">
            <w:pPr>
              <w:pStyle w:val="ListParagraph"/>
              <w:ind w:left="0" w:firstLine="0"/>
              <w:jc w:val="center"/>
            </w:pPr>
            <w:r>
              <w:t>$18.13</w:t>
            </w:r>
          </w:p>
        </w:tc>
      </w:tr>
    </w:tbl>
    <w:p w14:paraId="668CB581" w14:textId="77777777" w:rsidR="00101648" w:rsidRPr="006E45EB" w:rsidRDefault="00101648" w:rsidP="00101648">
      <w:pPr>
        <w:pStyle w:val="ListParagraph"/>
        <w:ind w:left="1080" w:firstLine="0"/>
      </w:pPr>
    </w:p>
    <w:p w14:paraId="67CA8311" w14:textId="6EC76312" w:rsidR="00DD407D" w:rsidRDefault="00DD407D" w:rsidP="001B5A55">
      <w:pPr>
        <w:pStyle w:val="Heading2"/>
        <w:numPr>
          <w:ilvl w:val="0"/>
          <w:numId w:val="3"/>
        </w:numPr>
        <w:rPr>
          <w:rFonts w:ascii="Calibri" w:hAnsi="Calibri" w:cs="Calibri"/>
          <w:b/>
          <w:bCs/>
          <w:sz w:val="22"/>
          <w:szCs w:val="22"/>
        </w:rPr>
      </w:pPr>
      <w:r w:rsidRPr="00DD407D">
        <w:rPr>
          <w:rFonts w:ascii="Calibri" w:hAnsi="Calibri" w:cs="Calibri"/>
          <w:b/>
          <w:bCs/>
          <w:sz w:val="22"/>
          <w:szCs w:val="22"/>
        </w:rPr>
        <w:t>SWOT Analysis</w:t>
      </w:r>
    </w:p>
    <w:tbl>
      <w:tblPr>
        <w:tblStyle w:val="TableGrid"/>
        <w:tblW w:w="9110" w:type="dxa"/>
        <w:jc w:val="center"/>
        <w:tblLook w:val="04A0" w:firstRow="1" w:lastRow="0" w:firstColumn="1" w:lastColumn="0" w:noHBand="0" w:noVBand="1"/>
      </w:tblPr>
      <w:tblGrid>
        <w:gridCol w:w="4555"/>
        <w:gridCol w:w="4555"/>
      </w:tblGrid>
      <w:tr w:rsidR="00DD407D" w14:paraId="294FC2D1" w14:textId="77777777" w:rsidTr="00723F71">
        <w:trPr>
          <w:trHeight w:val="1181"/>
          <w:jc w:val="center"/>
        </w:trPr>
        <w:tc>
          <w:tcPr>
            <w:tcW w:w="4555" w:type="dxa"/>
          </w:tcPr>
          <w:p w14:paraId="513518BF" w14:textId="77777777" w:rsidR="00DD407D" w:rsidRDefault="00DD407D" w:rsidP="00D7270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Strengths</w:t>
            </w:r>
          </w:p>
          <w:p w14:paraId="415DFB56" w14:textId="0DEC1F3B" w:rsidR="00DD407D" w:rsidRDefault="00D72702" w:rsidP="001B5A55">
            <w:pPr>
              <w:pStyle w:val="ListParagraph"/>
              <w:numPr>
                <w:ilvl w:val="0"/>
                <w:numId w:val="5"/>
              </w:numPr>
            </w:pPr>
            <w:r>
              <w:t>Products driven by innovation.</w:t>
            </w:r>
          </w:p>
          <w:p w14:paraId="045099F0" w14:textId="77777777" w:rsidR="00D72702" w:rsidRDefault="00D72702" w:rsidP="001B5A55">
            <w:pPr>
              <w:pStyle w:val="ListParagraph"/>
              <w:numPr>
                <w:ilvl w:val="0"/>
                <w:numId w:val="5"/>
              </w:numPr>
            </w:pPr>
            <w:r>
              <w:t>Strong technology expertise driving new business.</w:t>
            </w:r>
          </w:p>
          <w:p w14:paraId="3CD7B929" w14:textId="77777777" w:rsidR="00D72702" w:rsidRDefault="00D72702" w:rsidP="001B5A55">
            <w:pPr>
              <w:pStyle w:val="ListParagraph"/>
              <w:numPr>
                <w:ilvl w:val="0"/>
                <w:numId w:val="5"/>
              </w:numPr>
            </w:pPr>
            <w:r>
              <w:t>Broad variety of products across consumer segments.</w:t>
            </w:r>
          </w:p>
          <w:p w14:paraId="1EB8111C" w14:textId="2DC04EA3" w:rsidR="00D72702" w:rsidRPr="00DD407D" w:rsidRDefault="00D72702" w:rsidP="00D72702">
            <w:pPr>
              <w:pStyle w:val="ListParagraph"/>
              <w:ind w:left="360" w:firstLine="0"/>
            </w:pPr>
          </w:p>
        </w:tc>
        <w:tc>
          <w:tcPr>
            <w:tcW w:w="4555" w:type="dxa"/>
          </w:tcPr>
          <w:p w14:paraId="65AD554C" w14:textId="77777777" w:rsidR="00DD407D" w:rsidRDefault="00D72702" w:rsidP="00D72702">
            <w:pPr>
              <w:ind w:firstLine="0"/>
              <w:jc w:val="center"/>
              <w:rPr>
                <w:b/>
              </w:rPr>
            </w:pPr>
            <w:r w:rsidRPr="00D72702">
              <w:rPr>
                <w:b/>
              </w:rPr>
              <w:t>Weakness</w:t>
            </w:r>
          </w:p>
          <w:p w14:paraId="167533C5" w14:textId="6A167A71" w:rsidR="00D72702" w:rsidRPr="00D72702" w:rsidRDefault="00D72702" w:rsidP="001B5A55">
            <w:pPr>
              <w:pStyle w:val="ListParagraph"/>
              <w:numPr>
                <w:ilvl w:val="0"/>
                <w:numId w:val="6"/>
              </w:numPr>
            </w:pPr>
            <w:r w:rsidRPr="00D72702">
              <w:t>Slow to l</w:t>
            </w:r>
            <w:r>
              <w:t xml:space="preserve">aunch products as per fast changing consumer needs.  </w:t>
            </w:r>
          </w:p>
        </w:tc>
      </w:tr>
      <w:tr w:rsidR="00DD407D" w14:paraId="39DD2B78" w14:textId="77777777" w:rsidTr="00723F71">
        <w:trPr>
          <w:trHeight w:val="986"/>
          <w:jc w:val="center"/>
        </w:trPr>
        <w:tc>
          <w:tcPr>
            <w:tcW w:w="4555" w:type="dxa"/>
          </w:tcPr>
          <w:p w14:paraId="155A9031" w14:textId="77777777" w:rsidR="00DD407D" w:rsidRDefault="00D72702" w:rsidP="00D7270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Opportunities</w:t>
            </w:r>
          </w:p>
          <w:p w14:paraId="324DCAF0" w14:textId="77777777" w:rsidR="00D72702" w:rsidRDefault="00D72702" w:rsidP="001B5A55">
            <w:pPr>
              <w:pStyle w:val="ListParagraph"/>
              <w:numPr>
                <w:ilvl w:val="0"/>
                <w:numId w:val="6"/>
              </w:numPr>
            </w:pPr>
            <w:r>
              <w:t>Adapting to new technology and creating new business.</w:t>
            </w:r>
          </w:p>
          <w:p w14:paraId="73F192E1" w14:textId="67262D4C" w:rsidR="00D72702" w:rsidRPr="00D72702" w:rsidRDefault="00D72702" w:rsidP="001B5A55">
            <w:pPr>
              <w:pStyle w:val="ListParagraph"/>
              <w:numPr>
                <w:ilvl w:val="0"/>
                <w:numId w:val="6"/>
              </w:numPr>
            </w:pPr>
            <w:r>
              <w:t>Expand growth in timepiece and educational scientific calculator business.</w:t>
            </w:r>
          </w:p>
        </w:tc>
        <w:tc>
          <w:tcPr>
            <w:tcW w:w="4555" w:type="dxa"/>
          </w:tcPr>
          <w:p w14:paraId="5DB24C3D" w14:textId="77777777" w:rsidR="00DD407D" w:rsidRDefault="00D72702" w:rsidP="00D72702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Threats</w:t>
            </w:r>
          </w:p>
          <w:p w14:paraId="469AA296" w14:textId="77777777" w:rsidR="00D72702" w:rsidRDefault="00D72702" w:rsidP="001B5A55">
            <w:pPr>
              <w:pStyle w:val="ListParagraph"/>
              <w:numPr>
                <w:ilvl w:val="0"/>
                <w:numId w:val="7"/>
              </w:numPr>
            </w:pPr>
            <w:r w:rsidRPr="00D72702">
              <w:t>L</w:t>
            </w:r>
            <w:r>
              <w:t>arge competitors for products.</w:t>
            </w:r>
          </w:p>
          <w:p w14:paraId="159CC278" w14:textId="0C49CFC0" w:rsidR="00D72702" w:rsidRPr="00D72702" w:rsidRDefault="00D72702" w:rsidP="001B5A55">
            <w:pPr>
              <w:pStyle w:val="ListParagraph"/>
              <w:numPr>
                <w:ilvl w:val="0"/>
                <w:numId w:val="7"/>
              </w:numPr>
            </w:pPr>
            <w:r>
              <w:t>Fluctuations in economy can highly influence sales.</w:t>
            </w:r>
          </w:p>
        </w:tc>
      </w:tr>
    </w:tbl>
    <w:p w14:paraId="72309967" w14:textId="77777777" w:rsidR="00DD407D" w:rsidRPr="00DD407D" w:rsidRDefault="00DD407D" w:rsidP="00DD407D"/>
    <w:p w14:paraId="49CE0106" w14:textId="77777777" w:rsidR="002B193A" w:rsidRDefault="002B193A" w:rsidP="00705561">
      <w:pPr>
        <w:pStyle w:val="Heading2"/>
        <w:rPr>
          <w:b/>
          <w:bCs/>
        </w:rPr>
      </w:pPr>
    </w:p>
    <w:p w14:paraId="55743A02" w14:textId="512F42B4" w:rsidR="00723F71" w:rsidRDefault="00723F71" w:rsidP="001B5A55">
      <w:pPr>
        <w:pStyle w:val="Heading2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High level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3"/>
        <w:gridCol w:w="5193"/>
      </w:tblGrid>
      <w:tr w:rsidR="00723F71" w14:paraId="0ECC57FF" w14:textId="77777777" w:rsidTr="00723F71">
        <w:tc>
          <w:tcPr>
            <w:tcW w:w="5193" w:type="dxa"/>
          </w:tcPr>
          <w:p w14:paraId="64E9753B" w14:textId="64A06638" w:rsidR="00723F71" w:rsidRDefault="00723F71" w:rsidP="00723F71">
            <w:pPr>
              <w:ind w:firstLine="0"/>
              <w:jc w:val="center"/>
            </w:pPr>
            <w:r>
              <w:t>ID</w:t>
            </w:r>
          </w:p>
        </w:tc>
        <w:tc>
          <w:tcPr>
            <w:tcW w:w="5193" w:type="dxa"/>
          </w:tcPr>
          <w:p w14:paraId="6B434574" w14:textId="07CDF416" w:rsidR="00723F71" w:rsidRDefault="00723F71" w:rsidP="00723F71">
            <w:pPr>
              <w:ind w:firstLine="0"/>
              <w:jc w:val="center"/>
            </w:pPr>
            <w:r>
              <w:t>Description</w:t>
            </w:r>
          </w:p>
        </w:tc>
      </w:tr>
      <w:tr w:rsidR="00723F71" w14:paraId="348EB617" w14:textId="77777777" w:rsidTr="00723F71">
        <w:tc>
          <w:tcPr>
            <w:tcW w:w="5193" w:type="dxa"/>
          </w:tcPr>
          <w:p w14:paraId="505897FE" w14:textId="1007474E" w:rsidR="00723F71" w:rsidRDefault="00723F71" w:rsidP="00723F71">
            <w:pPr>
              <w:ind w:firstLine="0"/>
              <w:jc w:val="center"/>
            </w:pPr>
            <w:r>
              <w:t>HL_01</w:t>
            </w:r>
          </w:p>
        </w:tc>
        <w:tc>
          <w:tcPr>
            <w:tcW w:w="5193" w:type="dxa"/>
          </w:tcPr>
          <w:p w14:paraId="71CBDA9D" w14:textId="0D49EDD6" w:rsidR="00723F71" w:rsidRDefault="00A736AD" w:rsidP="00A736AD">
            <w:pPr>
              <w:ind w:firstLine="0"/>
              <w:jc w:val="center"/>
            </w:pPr>
            <w:r>
              <w:t>Include t</w:t>
            </w:r>
            <w:r w:rsidR="00B948DD">
              <w:t>rigonometric functions like sine, cos, hyperbolic sine and hyperbolic cos in the calculator.</w:t>
            </w:r>
          </w:p>
        </w:tc>
      </w:tr>
      <w:tr w:rsidR="00723F71" w14:paraId="4AB6C32A" w14:textId="77777777" w:rsidTr="00723F71">
        <w:tc>
          <w:tcPr>
            <w:tcW w:w="5193" w:type="dxa"/>
          </w:tcPr>
          <w:p w14:paraId="61EC7056" w14:textId="09194595" w:rsidR="00B948DD" w:rsidRDefault="00B948DD" w:rsidP="00B948DD">
            <w:pPr>
              <w:ind w:firstLine="0"/>
              <w:jc w:val="center"/>
            </w:pPr>
            <w:r>
              <w:t>HL_02</w:t>
            </w:r>
          </w:p>
        </w:tc>
        <w:tc>
          <w:tcPr>
            <w:tcW w:w="5193" w:type="dxa"/>
          </w:tcPr>
          <w:p w14:paraId="469E873B" w14:textId="06CBB610" w:rsidR="00723F71" w:rsidRDefault="00A736AD" w:rsidP="00A736AD">
            <w:pPr>
              <w:ind w:firstLine="0"/>
              <w:jc w:val="center"/>
            </w:pPr>
            <w:r>
              <w:t>Include the e</w:t>
            </w:r>
            <w:r w:rsidR="00B948DD">
              <w:t xml:space="preserve">xponential, logarithm and </w:t>
            </w:r>
            <w:r>
              <w:t xml:space="preserve">factorial functions </w:t>
            </w:r>
            <w:r w:rsidR="00651B7E">
              <w:t>in the calculator</w:t>
            </w:r>
          </w:p>
        </w:tc>
      </w:tr>
      <w:tr w:rsidR="00723F71" w14:paraId="33F46B9F" w14:textId="77777777" w:rsidTr="00723F71">
        <w:tc>
          <w:tcPr>
            <w:tcW w:w="5193" w:type="dxa"/>
          </w:tcPr>
          <w:p w14:paraId="606A0F34" w14:textId="2A058277" w:rsidR="00723F71" w:rsidRDefault="00B948DD" w:rsidP="00723F71">
            <w:pPr>
              <w:ind w:firstLine="0"/>
              <w:jc w:val="center"/>
            </w:pPr>
            <w:r>
              <w:t>HL_03</w:t>
            </w:r>
          </w:p>
        </w:tc>
        <w:tc>
          <w:tcPr>
            <w:tcW w:w="5193" w:type="dxa"/>
          </w:tcPr>
          <w:p w14:paraId="5FD61BC6" w14:textId="7C0B3F80" w:rsidR="00723F71" w:rsidRDefault="00A736AD" w:rsidP="00A736AD">
            <w:pPr>
              <w:ind w:firstLine="0"/>
              <w:jc w:val="center"/>
            </w:pPr>
            <w:r>
              <w:t>Include s</w:t>
            </w:r>
            <w:r w:rsidR="00651B7E">
              <w:t>ymbols like +, -, *, / to perform  simple mathematical operations.</w:t>
            </w:r>
          </w:p>
        </w:tc>
      </w:tr>
    </w:tbl>
    <w:p w14:paraId="1D1EDB18" w14:textId="375C7C50" w:rsidR="00723F71" w:rsidRDefault="00723F71" w:rsidP="00723F71"/>
    <w:p w14:paraId="7219CD78" w14:textId="5AB8BADE" w:rsidR="00B948DD" w:rsidRPr="000E6C82" w:rsidRDefault="00B948DD" w:rsidP="001B5A55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  <w:szCs w:val="24"/>
        </w:rPr>
      </w:pPr>
      <w:r w:rsidRPr="000E6C82">
        <w:rPr>
          <w:rFonts w:asciiTheme="majorHAnsi" w:hAnsiTheme="majorHAnsi"/>
          <w:b/>
          <w:sz w:val="24"/>
          <w:szCs w:val="24"/>
        </w:rPr>
        <w:t>Low level requirements</w:t>
      </w:r>
    </w:p>
    <w:p w14:paraId="7BE5ACD0" w14:textId="77777777" w:rsidR="0015723B" w:rsidRPr="00B948DD" w:rsidRDefault="0015723B" w:rsidP="0015723B">
      <w:pPr>
        <w:pStyle w:val="ListParagraph"/>
        <w:ind w:left="360" w:firstLine="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002"/>
        <w:gridCol w:w="5024"/>
      </w:tblGrid>
      <w:tr w:rsidR="00B948DD" w14:paraId="584EC08F" w14:textId="77777777" w:rsidTr="00A736AD">
        <w:tc>
          <w:tcPr>
            <w:tcW w:w="5002" w:type="dxa"/>
          </w:tcPr>
          <w:p w14:paraId="3201C32B" w14:textId="1A82EB0E" w:rsidR="00B948DD" w:rsidRDefault="00B948DD" w:rsidP="00B948DD">
            <w:pPr>
              <w:pStyle w:val="ListParagraph"/>
              <w:ind w:left="0" w:firstLine="0"/>
              <w:jc w:val="center"/>
            </w:pPr>
            <w:r>
              <w:t>ID</w:t>
            </w:r>
          </w:p>
        </w:tc>
        <w:tc>
          <w:tcPr>
            <w:tcW w:w="5024" w:type="dxa"/>
          </w:tcPr>
          <w:p w14:paraId="08A90C6F" w14:textId="78206B31" w:rsidR="00B948DD" w:rsidRDefault="00B948DD" w:rsidP="00B948DD">
            <w:pPr>
              <w:pStyle w:val="ListParagraph"/>
              <w:ind w:left="0" w:firstLine="0"/>
              <w:jc w:val="center"/>
            </w:pPr>
            <w:r>
              <w:t>Description</w:t>
            </w:r>
          </w:p>
        </w:tc>
      </w:tr>
      <w:tr w:rsidR="00B948DD" w14:paraId="3C4F948D" w14:textId="77777777" w:rsidTr="00A736AD">
        <w:tc>
          <w:tcPr>
            <w:tcW w:w="5002" w:type="dxa"/>
          </w:tcPr>
          <w:p w14:paraId="603E1DAA" w14:textId="32A06E77" w:rsidR="00B948DD" w:rsidRDefault="00B948DD" w:rsidP="00B948DD">
            <w:pPr>
              <w:pStyle w:val="ListParagraph"/>
              <w:ind w:left="0" w:firstLine="0"/>
              <w:jc w:val="center"/>
            </w:pPr>
            <w:r>
              <w:t>LL_01</w:t>
            </w:r>
          </w:p>
        </w:tc>
        <w:tc>
          <w:tcPr>
            <w:tcW w:w="5024" w:type="dxa"/>
          </w:tcPr>
          <w:p w14:paraId="4A04FC4B" w14:textId="28F6F040" w:rsidR="00B948DD" w:rsidRDefault="00A736AD" w:rsidP="00A736AD">
            <w:pPr>
              <w:pStyle w:val="ListParagraph"/>
              <w:ind w:left="0" w:firstLine="0"/>
              <w:jc w:val="center"/>
            </w:pPr>
            <w:r>
              <w:t>Include n</w:t>
            </w:r>
            <w:r w:rsidR="0015723B">
              <w:t>umbers from 0 to 9.</w:t>
            </w:r>
          </w:p>
        </w:tc>
      </w:tr>
      <w:tr w:rsidR="00B948DD" w14:paraId="2E71D3B2" w14:textId="77777777" w:rsidTr="00A736AD">
        <w:tc>
          <w:tcPr>
            <w:tcW w:w="5002" w:type="dxa"/>
          </w:tcPr>
          <w:p w14:paraId="5402ADC1" w14:textId="4364382D" w:rsidR="00B948DD" w:rsidRDefault="00B948DD" w:rsidP="00B948DD">
            <w:pPr>
              <w:pStyle w:val="ListParagraph"/>
              <w:ind w:left="0" w:firstLine="0"/>
              <w:jc w:val="center"/>
            </w:pPr>
            <w:r>
              <w:t>LL_02</w:t>
            </w:r>
          </w:p>
        </w:tc>
        <w:tc>
          <w:tcPr>
            <w:tcW w:w="5024" w:type="dxa"/>
          </w:tcPr>
          <w:p w14:paraId="05D0985D" w14:textId="45F8FEA0" w:rsidR="00B948DD" w:rsidRDefault="000E6C82" w:rsidP="00B948DD">
            <w:pPr>
              <w:pStyle w:val="ListParagraph"/>
              <w:ind w:left="0" w:firstLine="0"/>
              <w:jc w:val="center"/>
            </w:pPr>
            <w:r>
              <w:t>Calculator must provide with ON, Off, Memory options.</w:t>
            </w:r>
          </w:p>
        </w:tc>
      </w:tr>
    </w:tbl>
    <w:p w14:paraId="39FDAD42" w14:textId="4A1FAE02" w:rsidR="00A736AD" w:rsidRDefault="00A736AD" w:rsidP="001B5A55">
      <w:pPr>
        <w:pStyle w:val="Heading2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Test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843"/>
        <w:gridCol w:w="1701"/>
        <w:gridCol w:w="1559"/>
        <w:gridCol w:w="1985"/>
        <w:gridCol w:w="1914"/>
      </w:tblGrid>
      <w:tr w:rsidR="00A736AD" w14:paraId="7DB7B9E1" w14:textId="77777777" w:rsidTr="001B1A29">
        <w:tc>
          <w:tcPr>
            <w:tcW w:w="1384" w:type="dxa"/>
          </w:tcPr>
          <w:p w14:paraId="1455824C" w14:textId="202C4F3D" w:rsidR="00A736AD" w:rsidRPr="00A736AD" w:rsidRDefault="00A736AD" w:rsidP="00A736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843" w:type="dxa"/>
          </w:tcPr>
          <w:p w14:paraId="2F7454AF" w14:textId="3D8075A7" w:rsidR="00A736AD" w:rsidRPr="00A736AD" w:rsidRDefault="00A736AD" w:rsidP="00A736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701" w:type="dxa"/>
          </w:tcPr>
          <w:p w14:paraId="1CE18475" w14:textId="7023C675" w:rsidR="00A736AD" w:rsidRPr="00A736AD" w:rsidRDefault="00A736AD" w:rsidP="00A736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P</w:t>
            </w:r>
            <w:r w:rsidR="00AC21CE">
              <w:rPr>
                <w:b/>
              </w:rPr>
              <w:t>re-</w:t>
            </w:r>
            <w:r>
              <w:rPr>
                <w:b/>
              </w:rPr>
              <w:t>condition</w:t>
            </w:r>
          </w:p>
        </w:tc>
        <w:tc>
          <w:tcPr>
            <w:tcW w:w="1559" w:type="dxa"/>
          </w:tcPr>
          <w:p w14:paraId="12A34FE7" w14:textId="5B2E6872" w:rsidR="00A736AD" w:rsidRPr="00A736AD" w:rsidRDefault="00A736AD" w:rsidP="00A736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Expected I/P</w:t>
            </w:r>
          </w:p>
        </w:tc>
        <w:tc>
          <w:tcPr>
            <w:tcW w:w="1985" w:type="dxa"/>
          </w:tcPr>
          <w:p w14:paraId="1E3D0AC4" w14:textId="61D08AD4" w:rsidR="00A736AD" w:rsidRPr="00A736AD" w:rsidRDefault="00A736AD" w:rsidP="00A736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Expected O/P</w:t>
            </w:r>
          </w:p>
        </w:tc>
        <w:tc>
          <w:tcPr>
            <w:tcW w:w="1914" w:type="dxa"/>
          </w:tcPr>
          <w:p w14:paraId="26D2BD5F" w14:textId="2B363765" w:rsidR="00A736AD" w:rsidRPr="00A736AD" w:rsidRDefault="00A736AD" w:rsidP="00A736A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Actual O/P</w:t>
            </w:r>
          </w:p>
        </w:tc>
      </w:tr>
      <w:tr w:rsidR="001B1A29" w14:paraId="55FD9962" w14:textId="77777777" w:rsidTr="001B1A29">
        <w:tc>
          <w:tcPr>
            <w:tcW w:w="1384" w:type="dxa"/>
          </w:tcPr>
          <w:p w14:paraId="0C62DAD0" w14:textId="694B5A3B" w:rsidR="001B1A29" w:rsidRPr="00A736AD" w:rsidRDefault="001B1A29" w:rsidP="001B1A29">
            <w:pPr>
              <w:ind w:firstLine="0"/>
              <w:jc w:val="center"/>
            </w:pPr>
            <w:r w:rsidRPr="00A736AD">
              <w:t>HL_01</w:t>
            </w:r>
          </w:p>
        </w:tc>
        <w:tc>
          <w:tcPr>
            <w:tcW w:w="1843" w:type="dxa"/>
          </w:tcPr>
          <w:p w14:paraId="47710A98" w14:textId="2777D29C" w:rsidR="001B1A29" w:rsidRPr="00A736AD" w:rsidRDefault="001B1A29" w:rsidP="001B1A29">
            <w:pPr>
              <w:ind w:firstLine="0"/>
              <w:jc w:val="center"/>
            </w:pPr>
            <w:r>
              <w:t>Calculate the sine function</w:t>
            </w:r>
          </w:p>
        </w:tc>
        <w:tc>
          <w:tcPr>
            <w:tcW w:w="1701" w:type="dxa"/>
          </w:tcPr>
          <w:p w14:paraId="56B0496D" w14:textId="753B6F6D" w:rsidR="001B1A29" w:rsidRPr="00A736AD" w:rsidRDefault="001B1A29" w:rsidP="001B1A29">
            <w:pPr>
              <w:ind w:firstLine="0"/>
              <w:jc w:val="center"/>
            </w:pPr>
            <w:r>
              <w:t>Calculator is in degree mode.</w:t>
            </w:r>
          </w:p>
        </w:tc>
        <w:tc>
          <w:tcPr>
            <w:tcW w:w="1559" w:type="dxa"/>
          </w:tcPr>
          <w:p w14:paraId="43FDBD21" w14:textId="1ED9BDF1" w:rsidR="001B1A29" w:rsidRPr="00A736AD" w:rsidRDefault="001B1A29" w:rsidP="001B1A29">
            <w:pPr>
              <w:ind w:firstLine="0"/>
              <w:jc w:val="center"/>
            </w:pPr>
            <w:r>
              <w:t>Enter an integer</w:t>
            </w:r>
          </w:p>
        </w:tc>
        <w:tc>
          <w:tcPr>
            <w:tcW w:w="1985" w:type="dxa"/>
          </w:tcPr>
          <w:p w14:paraId="784D6F5B" w14:textId="63F518A0" w:rsidR="001B1A29" w:rsidRPr="00A736AD" w:rsidRDefault="001B1A29" w:rsidP="001B1A29">
            <w:pPr>
              <w:ind w:firstLine="0"/>
              <w:jc w:val="both"/>
            </w:pPr>
            <w:r>
              <w:t>If integer is 0 to 180, then return sine function value, if integer is 180 to 270, if integer is -360, -180 and 360, return 0.</w:t>
            </w:r>
          </w:p>
        </w:tc>
        <w:tc>
          <w:tcPr>
            <w:tcW w:w="1914" w:type="dxa"/>
          </w:tcPr>
          <w:p w14:paraId="4DB5E421" w14:textId="0EE99FFB" w:rsidR="001B1A29" w:rsidRPr="00A736AD" w:rsidRDefault="001B1A29" w:rsidP="001B1A29">
            <w:pPr>
              <w:ind w:firstLine="0"/>
              <w:jc w:val="center"/>
            </w:pPr>
            <w:r>
              <w:t>If integer is 0 to 180, then return sine function value, if integer is 180 to 270, if integer is -360, -180 and 360, return 0.</w:t>
            </w:r>
          </w:p>
        </w:tc>
      </w:tr>
      <w:tr w:rsidR="001B1A29" w14:paraId="5CB9C5FB" w14:textId="77777777" w:rsidTr="001B1A29">
        <w:tc>
          <w:tcPr>
            <w:tcW w:w="1384" w:type="dxa"/>
          </w:tcPr>
          <w:p w14:paraId="7CF224CE" w14:textId="62BDD1AE" w:rsidR="001B1A29" w:rsidRPr="00A736AD" w:rsidRDefault="001B1A29" w:rsidP="001B1A29">
            <w:pPr>
              <w:ind w:firstLine="0"/>
              <w:jc w:val="center"/>
            </w:pPr>
            <w:r>
              <w:t>HL_02</w:t>
            </w:r>
          </w:p>
        </w:tc>
        <w:tc>
          <w:tcPr>
            <w:tcW w:w="1843" w:type="dxa"/>
          </w:tcPr>
          <w:p w14:paraId="707AFBBA" w14:textId="0C5266BB" w:rsidR="001B1A29" w:rsidRPr="00A736AD" w:rsidRDefault="001B1A29" w:rsidP="001B1A29">
            <w:pPr>
              <w:ind w:firstLine="0"/>
              <w:jc w:val="center"/>
            </w:pPr>
            <w:r>
              <w:t>Calculate the cos function</w:t>
            </w:r>
          </w:p>
        </w:tc>
        <w:tc>
          <w:tcPr>
            <w:tcW w:w="1701" w:type="dxa"/>
          </w:tcPr>
          <w:p w14:paraId="39180961" w14:textId="490F6E62" w:rsidR="001B1A29" w:rsidRPr="00A736AD" w:rsidRDefault="001B1A29" w:rsidP="001B1A29">
            <w:pPr>
              <w:ind w:firstLine="0"/>
              <w:jc w:val="center"/>
            </w:pPr>
            <w:r>
              <w:t>Calculator is in degree mode</w:t>
            </w:r>
          </w:p>
        </w:tc>
        <w:tc>
          <w:tcPr>
            <w:tcW w:w="1559" w:type="dxa"/>
          </w:tcPr>
          <w:p w14:paraId="6A2C9CFC" w14:textId="0F59A7E1" w:rsidR="001B1A29" w:rsidRPr="00A736AD" w:rsidRDefault="001B1A29" w:rsidP="001B1A29">
            <w:pPr>
              <w:ind w:firstLine="0"/>
              <w:jc w:val="center"/>
            </w:pPr>
            <w:r>
              <w:t>Enter an integer</w:t>
            </w:r>
          </w:p>
        </w:tc>
        <w:tc>
          <w:tcPr>
            <w:tcW w:w="1985" w:type="dxa"/>
          </w:tcPr>
          <w:p w14:paraId="4C8F6C14" w14:textId="5A11485D" w:rsidR="001B1A29" w:rsidRPr="00A736AD" w:rsidRDefault="001B1A29" w:rsidP="001B1A29">
            <w:pPr>
              <w:ind w:firstLine="0"/>
              <w:jc w:val="both"/>
            </w:pPr>
            <w:r>
              <w:t>If integer is 0 to 90, return cos function. If integer is 90 to 180, return –cos. For 180 to 270, return –cos function and for 270 to 360, return cos function.</w:t>
            </w:r>
          </w:p>
        </w:tc>
        <w:tc>
          <w:tcPr>
            <w:tcW w:w="1914" w:type="dxa"/>
          </w:tcPr>
          <w:p w14:paraId="353210C3" w14:textId="33AB2B0A" w:rsidR="001B1A29" w:rsidRPr="00A736AD" w:rsidRDefault="001B1A29" w:rsidP="001B1A29">
            <w:pPr>
              <w:ind w:firstLine="0"/>
              <w:jc w:val="center"/>
            </w:pPr>
            <w:r>
              <w:t>If integer is 0 to 90, return cos function. If integer is 90 to 180, return –cos. For 180 to 270, return –cos function and for 270 to 360, return cos function.</w:t>
            </w:r>
          </w:p>
        </w:tc>
      </w:tr>
      <w:tr w:rsidR="001B1A29" w14:paraId="3AAFC222" w14:textId="77777777" w:rsidTr="001B1A29">
        <w:tc>
          <w:tcPr>
            <w:tcW w:w="1384" w:type="dxa"/>
          </w:tcPr>
          <w:p w14:paraId="5DED106A" w14:textId="47553301" w:rsidR="001B1A29" w:rsidRPr="00A736AD" w:rsidRDefault="001B1A29" w:rsidP="001B1A29">
            <w:pPr>
              <w:ind w:firstLine="0"/>
              <w:jc w:val="center"/>
            </w:pPr>
            <w:r>
              <w:t>HL_03</w:t>
            </w:r>
          </w:p>
        </w:tc>
        <w:tc>
          <w:tcPr>
            <w:tcW w:w="1843" w:type="dxa"/>
          </w:tcPr>
          <w:p w14:paraId="6A9B915D" w14:textId="35AB4FE9" w:rsidR="001B1A29" w:rsidRPr="00A736AD" w:rsidRDefault="001B1A29" w:rsidP="001B1A29">
            <w:pPr>
              <w:ind w:firstLine="0"/>
              <w:jc w:val="center"/>
            </w:pPr>
            <w:r>
              <w:t>Calculate the factorial of a number</w:t>
            </w:r>
          </w:p>
        </w:tc>
        <w:tc>
          <w:tcPr>
            <w:tcW w:w="1701" w:type="dxa"/>
          </w:tcPr>
          <w:p w14:paraId="6D249B56" w14:textId="0BEFC1E9" w:rsidR="001B1A29" w:rsidRPr="00A736AD" w:rsidRDefault="001B1A29" w:rsidP="001B1A29">
            <w:pPr>
              <w:ind w:firstLine="0"/>
              <w:jc w:val="center"/>
            </w:pPr>
            <w:r>
              <w:t>Calculator is in degree mode</w:t>
            </w:r>
          </w:p>
        </w:tc>
        <w:tc>
          <w:tcPr>
            <w:tcW w:w="1559" w:type="dxa"/>
          </w:tcPr>
          <w:p w14:paraId="30682A6E" w14:textId="4281090E" w:rsidR="001B1A29" w:rsidRPr="00A736AD" w:rsidRDefault="001B1A29" w:rsidP="001B1A29">
            <w:pPr>
              <w:ind w:firstLine="0"/>
              <w:jc w:val="center"/>
            </w:pPr>
            <w:r>
              <w:t>Enter a number to be factorized</w:t>
            </w:r>
          </w:p>
        </w:tc>
        <w:tc>
          <w:tcPr>
            <w:tcW w:w="1985" w:type="dxa"/>
          </w:tcPr>
          <w:p w14:paraId="22F62EAE" w14:textId="18843CB3" w:rsidR="001B1A29" w:rsidRDefault="001B1A29" w:rsidP="001B1A29">
            <w:pPr>
              <w:ind w:firstLine="0"/>
              <w:jc w:val="both"/>
            </w:pPr>
            <w:r>
              <w:t>If a given number is 0 and 1 then return 0. For number other than 0 and 1, calculate the factorial of the number</w:t>
            </w:r>
          </w:p>
          <w:p w14:paraId="27307EED" w14:textId="6E1B28B9" w:rsidR="001B1A29" w:rsidRPr="00A736AD" w:rsidRDefault="001B1A29" w:rsidP="001B1A29">
            <w:pPr>
              <w:ind w:firstLine="0"/>
              <w:jc w:val="center"/>
            </w:pPr>
          </w:p>
        </w:tc>
        <w:tc>
          <w:tcPr>
            <w:tcW w:w="1914" w:type="dxa"/>
          </w:tcPr>
          <w:p w14:paraId="0A821016" w14:textId="7434EF8C" w:rsidR="001B1A29" w:rsidRPr="00A736AD" w:rsidRDefault="001B1A29" w:rsidP="001B1A29">
            <w:pPr>
              <w:ind w:firstLine="0"/>
              <w:jc w:val="both"/>
            </w:pPr>
            <w:r>
              <w:t>If a given number is 0 and 1 then return 0. For number other than 0 and 1, calcu</w:t>
            </w:r>
            <w:r>
              <w:t>late the factorial of the number.</w:t>
            </w:r>
          </w:p>
        </w:tc>
      </w:tr>
    </w:tbl>
    <w:p w14:paraId="714FC495" w14:textId="45E62A1F" w:rsidR="00F71043" w:rsidRPr="00F71043" w:rsidRDefault="00F71043" w:rsidP="001B5A55">
      <w:pPr>
        <w:pStyle w:val="ListParagraph"/>
        <w:numPr>
          <w:ilvl w:val="0"/>
          <w:numId w:val="8"/>
        </w:numPr>
        <w:rPr>
          <w:b/>
        </w:rPr>
      </w:pPr>
      <w:r w:rsidRPr="00F71043">
        <w:rPr>
          <w:b/>
        </w:rPr>
        <w:lastRenderedPageBreak/>
        <w:t>Design</w:t>
      </w:r>
    </w:p>
    <w:p w14:paraId="1CCC98B9" w14:textId="18E3AC25" w:rsidR="008C2ACE" w:rsidRDefault="008C2ACE" w:rsidP="001B5A55">
      <w:pPr>
        <w:pStyle w:val="ListParagraph"/>
        <w:numPr>
          <w:ilvl w:val="1"/>
          <w:numId w:val="8"/>
        </w:numPr>
      </w:pPr>
      <w:r>
        <w:rPr>
          <w:b/>
        </w:rPr>
        <w:t>UML diagram</w:t>
      </w:r>
    </w:p>
    <w:p w14:paraId="2E3F27F9" w14:textId="49A98B74" w:rsidR="008C2ACE" w:rsidRDefault="008C2ACE" w:rsidP="00F71043">
      <w:pPr>
        <w:ind w:firstLine="0"/>
      </w:pPr>
    </w:p>
    <w:p w14:paraId="6756943F" w14:textId="77777777" w:rsidR="008C2ACE" w:rsidRDefault="008C2ACE" w:rsidP="00A736AD"/>
    <w:p w14:paraId="3C637149" w14:textId="4ED548CC" w:rsidR="00A736AD" w:rsidRPr="00A736AD" w:rsidRDefault="00D45B99" w:rsidP="00A736AD">
      <w:r>
        <w:rPr>
          <w:noProof/>
          <w:lang w:val="en-IN" w:eastAsia="en-IN" w:bidi="ar-SA"/>
        </w:rPr>
        <w:drawing>
          <wp:inline distT="0" distB="0" distL="0" distR="0" wp14:anchorId="598A008C" wp14:editId="5A7FBB30">
            <wp:extent cx="645795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48DC9AC0" w14:textId="0978E6C2" w:rsidR="00705561" w:rsidRDefault="00705561" w:rsidP="008C2ACE">
      <w:pPr>
        <w:ind w:firstLine="0"/>
      </w:pPr>
    </w:p>
    <w:p w14:paraId="761E1071" w14:textId="67B8134A" w:rsidR="008A014B" w:rsidRDefault="008A014B" w:rsidP="008A014B">
      <w:pPr>
        <w:pStyle w:val="Heading2"/>
      </w:pPr>
      <w:bookmarkStart w:id="8" w:name="_Toc51272043"/>
      <w:r>
        <w:rPr>
          <w:b/>
          <w:bCs/>
        </w:rPr>
        <w:t xml:space="preserve">Activity </w:t>
      </w:r>
      <w:r w:rsidR="00C10A89">
        <w:rPr>
          <w:b/>
          <w:bCs/>
        </w:rPr>
        <w:t>2</w:t>
      </w:r>
      <w:r>
        <w:t xml:space="preserve"> – </w:t>
      </w:r>
      <w:r w:rsidR="003A1816">
        <w:t>Agile Aspects</w:t>
      </w:r>
      <w:bookmarkEnd w:id="8"/>
      <w:r>
        <w:t xml:space="preserve"> </w:t>
      </w:r>
    </w:p>
    <w:p w14:paraId="782066B0" w14:textId="69C3FBCF" w:rsidR="003A1816" w:rsidRDefault="008C2ACE" w:rsidP="001B5A55">
      <w:pPr>
        <w:pStyle w:val="ListParagraph"/>
        <w:numPr>
          <w:ilvl w:val="0"/>
          <w:numId w:val="2"/>
        </w:numPr>
      </w:pPr>
      <w:r>
        <w:t xml:space="preserve">Theme </w:t>
      </w:r>
      <w:r>
        <w:tab/>
      </w:r>
      <w:r>
        <w:tab/>
      </w:r>
      <w:r>
        <w:tab/>
        <w:t>:</w:t>
      </w:r>
      <w:r>
        <w:tab/>
      </w:r>
      <w:r w:rsidR="00F71043">
        <w:t>Scientific Calculator</w:t>
      </w:r>
    </w:p>
    <w:p w14:paraId="1EA01336" w14:textId="73FE6DCD" w:rsidR="00F71043" w:rsidRDefault="00F71043" w:rsidP="001B5A55">
      <w:pPr>
        <w:pStyle w:val="ListParagraph"/>
        <w:numPr>
          <w:ilvl w:val="0"/>
          <w:numId w:val="2"/>
        </w:numPr>
      </w:pPr>
      <w:r>
        <w:t>Epic</w:t>
      </w:r>
      <w:r>
        <w:tab/>
      </w:r>
      <w:r>
        <w:tab/>
      </w:r>
      <w:r>
        <w:tab/>
        <w:t>:</w:t>
      </w:r>
      <w:r>
        <w:tab/>
        <w:t>Trigonometric</w:t>
      </w:r>
      <w:r w:rsidR="00C10A89">
        <w:t xml:space="preserve"> and factorial</w:t>
      </w:r>
      <w:r>
        <w:t xml:space="preserve"> operation</w:t>
      </w:r>
    </w:p>
    <w:p w14:paraId="3A193B43" w14:textId="03B5897D" w:rsidR="00F71043" w:rsidRDefault="00F71043" w:rsidP="001B5A55">
      <w:pPr>
        <w:pStyle w:val="ListParagraph"/>
        <w:numPr>
          <w:ilvl w:val="0"/>
          <w:numId w:val="2"/>
        </w:numPr>
      </w:pPr>
      <w:r>
        <w:t>User stories:</w:t>
      </w:r>
      <w:r>
        <w:tab/>
      </w:r>
    </w:p>
    <w:p w14:paraId="6DB2A7F0" w14:textId="5F752917" w:rsidR="00F71043" w:rsidRDefault="00F71043" w:rsidP="00F71043">
      <w:pPr>
        <w:pStyle w:val="ListParagraph"/>
        <w:ind w:firstLine="0"/>
      </w:pPr>
      <w:r>
        <w:t>Description -</w:t>
      </w:r>
      <w:r>
        <w:tab/>
        <w:t>As a user.</w:t>
      </w:r>
    </w:p>
    <w:p w14:paraId="516D0E1C" w14:textId="25A6A3CD" w:rsidR="00F71043" w:rsidRDefault="00F71043" w:rsidP="00F71043">
      <w:pPr>
        <w:pStyle w:val="ListParagraph"/>
        <w:ind w:firstLine="0"/>
      </w:pPr>
      <w:r>
        <w:tab/>
      </w:r>
      <w:r>
        <w:tab/>
        <w:t>I want to do trigonometric operation.</w:t>
      </w:r>
    </w:p>
    <w:p w14:paraId="04E6A44D" w14:textId="09D36EC4" w:rsidR="00F71043" w:rsidRDefault="00F71043" w:rsidP="00F71043">
      <w:pPr>
        <w:pStyle w:val="ListParagraph"/>
        <w:ind w:firstLine="0"/>
      </w:pPr>
      <w:r>
        <w:tab/>
      </w:r>
      <w:r>
        <w:tab/>
        <w:t>I want calculate sine function.</w:t>
      </w:r>
    </w:p>
    <w:p w14:paraId="0F4D0144" w14:textId="5203EA2F" w:rsidR="00F71043" w:rsidRDefault="00F71043" w:rsidP="00F71043">
      <w:pPr>
        <w:pStyle w:val="ListParagraph"/>
        <w:ind w:firstLine="0"/>
      </w:pPr>
    </w:p>
    <w:p w14:paraId="7B3BF931" w14:textId="667E03C5" w:rsidR="00F71043" w:rsidRDefault="00F71043" w:rsidP="00F71043">
      <w:pPr>
        <w:pStyle w:val="ListParagraph"/>
        <w:ind w:firstLine="0"/>
      </w:pPr>
      <w:r>
        <w:t>Test case -</w:t>
      </w:r>
      <w:r>
        <w:tab/>
        <w:t>An integer is entered.</w:t>
      </w:r>
    </w:p>
    <w:p w14:paraId="0B637B81" w14:textId="235508BA" w:rsidR="00F71043" w:rsidRDefault="00F71043" w:rsidP="00F71043">
      <w:pPr>
        <w:pStyle w:val="ListParagraph"/>
        <w:ind w:left="2160" w:firstLine="0"/>
      </w:pPr>
      <w:r>
        <w:t>If integer is 0 to 180, then return sine function value, if integer is 180 to 270</w:t>
      </w:r>
      <w:r>
        <w:t>, if integer entered is  -</w:t>
      </w:r>
      <w:r>
        <w:t>360, -180 and 360, return 0.</w:t>
      </w:r>
    </w:p>
    <w:p w14:paraId="103C9C8B" w14:textId="77777777" w:rsidR="00F71043" w:rsidRDefault="00F71043" w:rsidP="00F71043">
      <w:pPr>
        <w:pStyle w:val="ListParagraph"/>
        <w:ind w:firstLine="0"/>
      </w:pPr>
    </w:p>
    <w:p w14:paraId="43EB735E" w14:textId="77777777" w:rsidR="00F71043" w:rsidRDefault="00F71043" w:rsidP="00F71043">
      <w:pPr>
        <w:pStyle w:val="ListParagraph"/>
        <w:ind w:firstLine="0"/>
      </w:pPr>
      <w:r>
        <w:t>Description -</w:t>
      </w:r>
      <w:r>
        <w:tab/>
        <w:t>As a user.</w:t>
      </w:r>
    </w:p>
    <w:p w14:paraId="3AB5AD8C" w14:textId="77777777" w:rsidR="00F71043" w:rsidRDefault="00F71043" w:rsidP="00F71043">
      <w:pPr>
        <w:pStyle w:val="ListParagraph"/>
        <w:ind w:firstLine="0"/>
      </w:pPr>
      <w:r>
        <w:tab/>
      </w:r>
      <w:r>
        <w:tab/>
        <w:t>I want to do trigonometric operation.</w:t>
      </w:r>
    </w:p>
    <w:p w14:paraId="66CFA9E0" w14:textId="7637E44E" w:rsidR="00F71043" w:rsidRDefault="00F71043" w:rsidP="00F71043">
      <w:pPr>
        <w:pStyle w:val="ListParagraph"/>
        <w:ind w:firstLine="0"/>
      </w:pPr>
      <w:r>
        <w:tab/>
      </w:r>
      <w:r>
        <w:tab/>
        <w:t xml:space="preserve">I want calculate </w:t>
      </w:r>
      <w:r>
        <w:t>Cos</w:t>
      </w:r>
      <w:r>
        <w:t xml:space="preserve"> function.</w:t>
      </w:r>
    </w:p>
    <w:p w14:paraId="593E7793" w14:textId="27603CB0" w:rsidR="00F71043" w:rsidRDefault="00F71043" w:rsidP="00F71043">
      <w:pPr>
        <w:pStyle w:val="ListParagraph"/>
        <w:ind w:firstLine="0"/>
      </w:pPr>
    </w:p>
    <w:p w14:paraId="3204FAB0" w14:textId="7F4571D2" w:rsidR="00F71043" w:rsidRDefault="00F71043" w:rsidP="00F71043">
      <w:pPr>
        <w:pStyle w:val="ListParagraph"/>
        <w:ind w:firstLine="0"/>
      </w:pPr>
      <w:r>
        <w:t>Test case -</w:t>
      </w:r>
      <w:r>
        <w:tab/>
        <w:t>An integer is entered.</w:t>
      </w:r>
    </w:p>
    <w:p w14:paraId="4B4ACC0B" w14:textId="204C468E" w:rsidR="00F71043" w:rsidRDefault="00F71043" w:rsidP="00F71043">
      <w:pPr>
        <w:pStyle w:val="ListParagraph"/>
        <w:ind w:left="2160" w:firstLine="0"/>
      </w:pPr>
      <w:r>
        <w:t>If integer is 0 to 90, return cos function. If integer is 90 to 180, return –cos. For 180 to 270, return –cos function and for 270 to 360, return cos function.</w:t>
      </w:r>
    </w:p>
    <w:p w14:paraId="293B7281" w14:textId="67925B78" w:rsidR="00F71043" w:rsidRDefault="00F71043" w:rsidP="00F71043">
      <w:pPr>
        <w:pStyle w:val="ListParagraph"/>
        <w:ind w:left="2160" w:firstLine="0"/>
      </w:pPr>
    </w:p>
    <w:p w14:paraId="74CBEA33" w14:textId="77777777" w:rsidR="00F71043" w:rsidRDefault="00F71043" w:rsidP="00F71043">
      <w:pPr>
        <w:pStyle w:val="ListParagraph"/>
        <w:ind w:left="2160" w:firstLine="0"/>
      </w:pPr>
    </w:p>
    <w:p w14:paraId="1FE9E842" w14:textId="12D13859" w:rsidR="00F71043" w:rsidRDefault="00F71043" w:rsidP="00F71043">
      <w:pPr>
        <w:pStyle w:val="ListParagraph"/>
        <w:ind w:left="2160" w:firstLine="0"/>
      </w:pPr>
    </w:p>
    <w:p w14:paraId="20F3F454" w14:textId="77777777" w:rsidR="00F71043" w:rsidRDefault="00F71043" w:rsidP="00F71043">
      <w:pPr>
        <w:pStyle w:val="ListParagraph"/>
        <w:ind w:firstLine="0"/>
      </w:pPr>
      <w:r>
        <w:lastRenderedPageBreak/>
        <w:t>Description -</w:t>
      </w:r>
      <w:r>
        <w:tab/>
        <w:t>As a user.</w:t>
      </w:r>
    </w:p>
    <w:p w14:paraId="3EE36D09" w14:textId="0D702726" w:rsidR="00F71043" w:rsidRDefault="00F71043" w:rsidP="00F71043">
      <w:pPr>
        <w:pStyle w:val="ListParagraph"/>
        <w:ind w:firstLine="0"/>
      </w:pPr>
      <w:r>
        <w:tab/>
      </w:r>
      <w:r>
        <w:tab/>
      </w:r>
      <w:r>
        <w:t>I want to calculate factorial of a number.</w:t>
      </w:r>
    </w:p>
    <w:p w14:paraId="229A9FA5" w14:textId="716E3934" w:rsidR="00F71043" w:rsidRDefault="00F71043" w:rsidP="00F71043">
      <w:pPr>
        <w:pStyle w:val="ListParagraph"/>
        <w:ind w:firstLine="0"/>
      </w:pPr>
    </w:p>
    <w:p w14:paraId="2C95759B" w14:textId="3DBD3631" w:rsidR="00F71043" w:rsidRDefault="00F71043" w:rsidP="00F71043">
      <w:pPr>
        <w:pStyle w:val="ListParagraph"/>
        <w:ind w:firstLine="0"/>
      </w:pPr>
      <w:r>
        <w:t xml:space="preserve">Test </w:t>
      </w:r>
      <w:r w:rsidR="00143196">
        <w:t xml:space="preserve">- </w:t>
      </w:r>
      <w:r w:rsidR="00143196">
        <w:tab/>
      </w:r>
      <w:r w:rsidR="00143196">
        <w:tab/>
        <w:t>An integer entered</w:t>
      </w:r>
      <w:r w:rsidR="00C10A89">
        <w:t>.</w:t>
      </w:r>
    </w:p>
    <w:p w14:paraId="20012756" w14:textId="7C90A2E1" w:rsidR="00143196" w:rsidRDefault="00143196" w:rsidP="00143196">
      <w:pPr>
        <w:ind w:left="2160" w:firstLine="0"/>
        <w:jc w:val="both"/>
      </w:pPr>
      <w:r>
        <w:t>If a given number is 0 and 1 then return 0. For number other than 0 and 1, calculate the factorial of the number</w:t>
      </w:r>
      <w:r w:rsidR="00C10A89">
        <w:t>.</w:t>
      </w:r>
    </w:p>
    <w:p w14:paraId="53C5861A" w14:textId="67CA046A" w:rsidR="00C10A89" w:rsidRDefault="00C10A89" w:rsidP="00143196">
      <w:pPr>
        <w:ind w:left="2160" w:firstLine="0"/>
        <w:jc w:val="both"/>
      </w:pPr>
    </w:p>
    <w:p w14:paraId="4C184973" w14:textId="160A361D" w:rsidR="00C10A89" w:rsidRPr="00C10A89" w:rsidRDefault="00C10A89" w:rsidP="001B5A55">
      <w:pPr>
        <w:pStyle w:val="ListParagraph"/>
        <w:numPr>
          <w:ilvl w:val="0"/>
          <w:numId w:val="8"/>
        </w:numPr>
        <w:jc w:val="both"/>
      </w:pPr>
      <w:r>
        <w:rPr>
          <w:b/>
        </w:rPr>
        <w:t>References</w:t>
      </w:r>
    </w:p>
    <w:p w14:paraId="20CAB361" w14:textId="3E30677C" w:rsidR="00C10A89" w:rsidRDefault="00C10A89" w:rsidP="00C10A89">
      <w:pPr>
        <w:pStyle w:val="ListParagraph"/>
        <w:ind w:left="360" w:firstLine="0"/>
        <w:jc w:val="both"/>
      </w:pPr>
      <w:hyperlink r:id="rId17" w:history="1">
        <w:r w:rsidRPr="00C10A89">
          <w:rPr>
            <w:rStyle w:val="Hyperlink"/>
          </w:rPr>
          <w:t>https://en.m.wikipedia.org/wiki/Calculator</w:t>
        </w:r>
      </w:hyperlink>
    </w:p>
    <w:p w14:paraId="61FED709" w14:textId="3FCEC4B4" w:rsidR="00C10A89" w:rsidRPr="00C10A89" w:rsidRDefault="00C10A89" w:rsidP="00C10A89">
      <w:pPr>
        <w:pStyle w:val="ListParagraph"/>
        <w:ind w:left="360" w:firstLine="0"/>
        <w:jc w:val="both"/>
      </w:pPr>
      <w:hyperlink r:id="rId18" w:history="1">
        <w:r w:rsidRPr="00C10A89">
          <w:rPr>
            <w:rStyle w:val="Hyperlink"/>
          </w:rPr>
          <w:t>https://www.swotandpestle.com/casio/</w:t>
        </w:r>
      </w:hyperlink>
    </w:p>
    <w:p w14:paraId="41E0D375" w14:textId="2E5C7304" w:rsidR="00143196" w:rsidRDefault="00143196" w:rsidP="00F71043">
      <w:pPr>
        <w:pStyle w:val="ListParagraph"/>
        <w:ind w:firstLine="0"/>
      </w:pPr>
    </w:p>
    <w:p w14:paraId="7F6B6C72" w14:textId="77777777" w:rsidR="00F71043" w:rsidRDefault="00F71043" w:rsidP="00F71043">
      <w:pPr>
        <w:pStyle w:val="ListParagraph"/>
        <w:ind w:firstLine="0"/>
      </w:pPr>
    </w:p>
    <w:p w14:paraId="79E6BE9F" w14:textId="03563208" w:rsidR="005A65C4" w:rsidRDefault="00C10A89" w:rsidP="00C10A89">
      <w:pPr>
        <w:pStyle w:val="Heading2"/>
      </w:pPr>
      <w:r>
        <w:rPr>
          <w:b/>
          <w:bCs/>
        </w:rPr>
        <w:t xml:space="preserve">Activity </w:t>
      </w:r>
      <w:r>
        <w:rPr>
          <w:b/>
          <w:bCs/>
        </w:rPr>
        <w:t>3</w:t>
      </w:r>
      <w:r>
        <w:t xml:space="preserve"> – </w:t>
      </w:r>
      <w:r>
        <w:t>CI Workflow for C</w:t>
      </w:r>
      <w:r w:rsidR="005A65C4">
        <w:t xml:space="preserve"> pr</w:t>
      </w:r>
      <w:r w:rsidR="00AA184A">
        <w:t>0</w:t>
      </w:r>
      <w:r>
        <w:t>graming</w:t>
      </w:r>
    </w:p>
    <w:p w14:paraId="509F23A3" w14:textId="5FF94C08" w:rsidR="00C10A89" w:rsidRDefault="005A65C4" w:rsidP="005A65C4">
      <w:pPr>
        <w:pStyle w:val="Heading2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7B81E155" wp14:editId="77691D88">
            <wp:extent cx="4933950" cy="357747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42" cy="3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552" w14:textId="625A433C" w:rsidR="00C10A89" w:rsidRDefault="005A65C4" w:rsidP="005A65C4">
      <w:pPr>
        <w:pStyle w:val="Heading2"/>
        <w:jc w:val="center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646216CA" wp14:editId="649C43A4">
            <wp:extent cx="6067080" cy="341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mits and badg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92" cy="34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DF72" w14:textId="77777777" w:rsidR="00F71043" w:rsidRDefault="00F71043" w:rsidP="00C10A89">
      <w:pPr>
        <w:pStyle w:val="ListParagraph"/>
        <w:ind w:left="360" w:firstLine="0"/>
      </w:pPr>
    </w:p>
    <w:bookmarkEnd w:id="0"/>
    <w:bookmarkEnd w:id="1"/>
    <w:bookmarkEnd w:id="2"/>
    <w:bookmarkEnd w:id="3"/>
    <w:p w14:paraId="609A23F8" w14:textId="77777777" w:rsidR="003A1816" w:rsidRPr="003A1816" w:rsidRDefault="003A1816" w:rsidP="003A1816">
      <w:pPr>
        <w:pStyle w:val="ListParagraph"/>
        <w:ind w:firstLine="0"/>
      </w:pPr>
    </w:p>
    <w:p w14:paraId="268131C1" w14:textId="44D98FA7" w:rsidR="7C493704" w:rsidRDefault="005A65C4" w:rsidP="005A65C4">
      <w:pPr>
        <w:pStyle w:val="ListParagraph"/>
        <w:ind w:firstLine="0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771AB4F2" wp14:editId="5E4F0C7C">
            <wp:extent cx="3733800" cy="3206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ssu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73" cy="32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C33F" w14:textId="73ACA8DC" w:rsidR="00694B90" w:rsidRDefault="00694B90" w:rsidP="005A65C4">
      <w:pPr>
        <w:pStyle w:val="ListParagraph"/>
        <w:ind w:firstLine="0"/>
        <w:jc w:val="center"/>
      </w:pPr>
    </w:p>
    <w:p w14:paraId="41D702AC" w14:textId="12DA7748" w:rsidR="00694B90" w:rsidRDefault="00694B90" w:rsidP="005A65C4">
      <w:pPr>
        <w:pStyle w:val="ListParagraph"/>
        <w:ind w:firstLine="0"/>
        <w:jc w:val="center"/>
      </w:pPr>
    </w:p>
    <w:p w14:paraId="621ECE0F" w14:textId="576D91DA" w:rsidR="00694B90" w:rsidRDefault="00694B90" w:rsidP="005A65C4">
      <w:pPr>
        <w:pStyle w:val="ListParagraph"/>
        <w:ind w:firstLine="0"/>
        <w:jc w:val="center"/>
      </w:pPr>
    </w:p>
    <w:p w14:paraId="21813EED" w14:textId="742A8A0D" w:rsidR="00694B90" w:rsidRDefault="00694B90" w:rsidP="005A65C4">
      <w:pPr>
        <w:pStyle w:val="ListParagraph"/>
        <w:ind w:firstLine="0"/>
        <w:jc w:val="center"/>
      </w:pPr>
    </w:p>
    <w:p w14:paraId="1EFF165A" w14:textId="254B2A55" w:rsidR="00694B90" w:rsidRDefault="00694B90" w:rsidP="005A65C4">
      <w:pPr>
        <w:pStyle w:val="ListParagraph"/>
        <w:ind w:firstLine="0"/>
        <w:jc w:val="center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0CE6EAF8" wp14:editId="5FA9D5E0">
            <wp:extent cx="4886325" cy="32258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-09-19 99002604 SC-calc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093" cy="32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C922" w14:textId="42C18C60" w:rsidR="00694B90" w:rsidRDefault="00694B90" w:rsidP="005A65C4">
      <w:pPr>
        <w:pStyle w:val="ListParagraph"/>
        <w:ind w:firstLine="0"/>
        <w:jc w:val="center"/>
      </w:pPr>
    </w:p>
    <w:p w14:paraId="163324C8" w14:textId="77777777" w:rsidR="00694B90" w:rsidRDefault="00694B90" w:rsidP="005A65C4">
      <w:pPr>
        <w:pStyle w:val="ListParagraph"/>
        <w:ind w:firstLine="0"/>
        <w:jc w:val="center"/>
      </w:pPr>
    </w:p>
    <w:p w14:paraId="42842CDD" w14:textId="2C593550" w:rsidR="00694B90" w:rsidRDefault="00694B90" w:rsidP="001B5A55">
      <w:pPr>
        <w:pStyle w:val="ListParagraph"/>
        <w:numPr>
          <w:ilvl w:val="0"/>
          <w:numId w:val="8"/>
        </w:numPr>
        <w:jc w:val="both"/>
        <w:rPr>
          <w:b/>
        </w:rPr>
      </w:pPr>
      <w:r w:rsidRPr="00694B90">
        <w:rPr>
          <w:b/>
        </w:rPr>
        <w:t>Appendix</w:t>
      </w:r>
    </w:p>
    <w:p w14:paraId="64DA5CFA" w14:textId="6837A071" w:rsidR="7C493704" w:rsidRPr="00694B90" w:rsidRDefault="00694B90" w:rsidP="7C493704">
      <w:pPr>
        <w:pStyle w:val="ListParagraph"/>
        <w:ind w:firstLine="0"/>
      </w:pPr>
      <w:hyperlink r:id="rId23" w:history="1">
        <w:r w:rsidRPr="00694B90">
          <w:rPr>
            <w:rStyle w:val="Hyperlink"/>
          </w:rPr>
          <w:t>https://github.com/s</w:t>
        </w:r>
        <w:r w:rsidRPr="00694B90">
          <w:rPr>
            <w:rStyle w:val="Hyperlink"/>
          </w:rPr>
          <w:t>t</w:t>
        </w:r>
        <w:r w:rsidRPr="00694B90">
          <w:rPr>
            <w:rStyle w:val="Hyperlink"/>
          </w:rPr>
          <w:t>ep</w:t>
        </w:r>
        <w:bookmarkStart w:id="9" w:name="_GoBack"/>
        <w:bookmarkEnd w:id="9"/>
        <w:r w:rsidRPr="00694B90">
          <w:rPr>
            <w:rStyle w:val="Hyperlink"/>
          </w:rPr>
          <w:t>in104926/calculator</w:t>
        </w:r>
      </w:hyperlink>
    </w:p>
    <w:p w14:paraId="691AF693" w14:textId="07C0C9E3" w:rsidR="7C493704" w:rsidRDefault="7C493704" w:rsidP="7C493704">
      <w:pPr>
        <w:pStyle w:val="ListParagraph"/>
        <w:ind w:firstLine="0"/>
      </w:pPr>
    </w:p>
    <w:p w14:paraId="789A05E1" w14:textId="6974DAE4" w:rsidR="7C493704" w:rsidRDefault="7C493704" w:rsidP="7C493704">
      <w:pPr>
        <w:pStyle w:val="ListParagraph"/>
        <w:ind w:firstLine="0"/>
      </w:pPr>
    </w:p>
    <w:p w14:paraId="3A05173E" w14:textId="427E9ED4" w:rsidR="7C493704" w:rsidRDefault="7C493704" w:rsidP="7C493704">
      <w:pPr>
        <w:pStyle w:val="ListParagraph"/>
        <w:ind w:firstLine="0"/>
      </w:pPr>
    </w:p>
    <w:p w14:paraId="1A65F139" w14:textId="467314B8" w:rsidR="7C493704" w:rsidRDefault="7C493704" w:rsidP="7C493704">
      <w:pPr>
        <w:pStyle w:val="ListParagraph"/>
        <w:ind w:firstLine="0"/>
      </w:pPr>
    </w:p>
    <w:p w14:paraId="223057BA" w14:textId="2BB34C39" w:rsidR="7C493704" w:rsidRDefault="7C493704" w:rsidP="7C493704">
      <w:pPr>
        <w:pStyle w:val="ListParagraph"/>
        <w:ind w:firstLine="0"/>
      </w:pPr>
    </w:p>
    <w:p w14:paraId="23E7058F" w14:textId="65674620" w:rsidR="7C493704" w:rsidRDefault="7C493704" w:rsidP="7C493704">
      <w:pPr>
        <w:pStyle w:val="ListParagraph"/>
        <w:ind w:firstLine="0"/>
      </w:pPr>
    </w:p>
    <w:p w14:paraId="381D8841" w14:textId="341F6D24" w:rsidR="7C493704" w:rsidRDefault="7C493704" w:rsidP="7C493704">
      <w:pPr>
        <w:pStyle w:val="ListParagraph"/>
        <w:ind w:firstLine="0"/>
      </w:pPr>
    </w:p>
    <w:p w14:paraId="6A0F0486" w14:textId="617286FD" w:rsidR="7C493704" w:rsidRDefault="7C493704" w:rsidP="7C493704">
      <w:pPr>
        <w:pStyle w:val="ListParagraph"/>
        <w:ind w:firstLine="0"/>
      </w:pPr>
    </w:p>
    <w:p w14:paraId="64370ED7" w14:textId="1B96DACD" w:rsidR="7C493704" w:rsidRDefault="7C493704" w:rsidP="7C493704">
      <w:pPr>
        <w:pStyle w:val="ListParagraph"/>
        <w:ind w:firstLine="0"/>
      </w:pPr>
    </w:p>
    <w:p w14:paraId="79F2551B" w14:textId="3AD7611E" w:rsidR="7C493704" w:rsidRDefault="7C493704" w:rsidP="7C493704">
      <w:pPr>
        <w:pStyle w:val="ListParagraph"/>
        <w:ind w:firstLine="0"/>
      </w:pPr>
    </w:p>
    <w:p w14:paraId="194CE1CD" w14:textId="0C5E2674" w:rsidR="7C493704" w:rsidRDefault="7C493704" w:rsidP="7C493704">
      <w:pPr>
        <w:pStyle w:val="ListParagraph"/>
        <w:ind w:firstLine="0"/>
      </w:pPr>
    </w:p>
    <w:p w14:paraId="72E995F1" w14:textId="63307B8D" w:rsidR="7C493704" w:rsidRDefault="7C493704" w:rsidP="7C493704">
      <w:pPr>
        <w:pStyle w:val="ListParagraph"/>
        <w:ind w:firstLine="0"/>
      </w:pPr>
    </w:p>
    <w:p w14:paraId="43D8BFEB" w14:textId="360F7718" w:rsidR="7C493704" w:rsidRDefault="7C493704" w:rsidP="7C493704">
      <w:pPr>
        <w:pStyle w:val="ListParagraph"/>
        <w:ind w:firstLine="0"/>
      </w:pPr>
    </w:p>
    <w:p w14:paraId="61910390" w14:textId="514E4454" w:rsidR="7C493704" w:rsidRDefault="7C493704" w:rsidP="7C493704">
      <w:pPr>
        <w:pStyle w:val="ListParagraph"/>
        <w:ind w:firstLine="0"/>
      </w:pPr>
    </w:p>
    <w:p w14:paraId="1A490BCF" w14:textId="72460994" w:rsidR="7C493704" w:rsidRDefault="7C493704" w:rsidP="7C493704">
      <w:pPr>
        <w:pStyle w:val="ListParagraph"/>
        <w:ind w:firstLine="0"/>
      </w:pPr>
    </w:p>
    <w:p w14:paraId="3E40C1EC" w14:textId="1704A929" w:rsidR="7C493704" w:rsidRDefault="7C493704" w:rsidP="7C493704">
      <w:pPr>
        <w:pStyle w:val="ListParagraph"/>
        <w:ind w:firstLine="0"/>
      </w:pPr>
    </w:p>
    <w:p w14:paraId="3291FE46" w14:textId="42CFEA87" w:rsidR="7C493704" w:rsidRDefault="7C493704" w:rsidP="7C493704">
      <w:pPr>
        <w:pStyle w:val="ListParagraph"/>
        <w:ind w:firstLine="0"/>
      </w:pPr>
    </w:p>
    <w:p w14:paraId="16A8A538" w14:textId="6653E75F" w:rsidR="7C493704" w:rsidRDefault="7C493704" w:rsidP="7C493704">
      <w:pPr>
        <w:pStyle w:val="ListParagraph"/>
        <w:ind w:firstLine="0"/>
      </w:pPr>
    </w:p>
    <w:p w14:paraId="6F5FF193" w14:textId="33EA1D20" w:rsidR="7C493704" w:rsidRDefault="7C493704" w:rsidP="7C493704">
      <w:pPr>
        <w:pStyle w:val="ListParagraph"/>
        <w:ind w:firstLine="0"/>
      </w:pPr>
    </w:p>
    <w:p w14:paraId="5C9D4350" w14:textId="434CAB5D" w:rsidR="7C493704" w:rsidRDefault="7C493704" w:rsidP="7C493704">
      <w:pPr>
        <w:pStyle w:val="ListParagraph"/>
        <w:ind w:firstLine="0"/>
      </w:pPr>
    </w:p>
    <w:p w14:paraId="4DC4D9E7" w14:textId="1AE5803A" w:rsidR="7C493704" w:rsidRDefault="7C493704" w:rsidP="7C493704">
      <w:pPr>
        <w:pStyle w:val="ListParagraph"/>
        <w:ind w:firstLine="0"/>
      </w:pPr>
    </w:p>
    <w:p w14:paraId="6C56E0C2" w14:textId="0AEA7019" w:rsidR="7C493704" w:rsidRDefault="7C493704" w:rsidP="7C493704">
      <w:pPr>
        <w:pStyle w:val="ListParagraph"/>
        <w:ind w:firstLine="0"/>
      </w:pPr>
    </w:p>
    <w:p w14:paraId="6ACA64EA" w14:textId="6FE846E5" w:rsidR="7C493704" w:rsidRDefault="7C493704" w:rsidP="7C493704">
      <w:pPr>
        <w:pStyle w:val="ListParagraph"/>
        <w:ind w:firstLine="0"/>
      </w:pPr>
    </w:p>
    <w:p w14:paraId="2258B619" w14:textId="085D0723" w:rsidR="7C493704" w:rsidRDefault="7C493704" w:rsidP="7C493704">
      <w:pPr>
        <w:pStyle w:val="ListParagraph"/>
        <w:ind w:firstLine="0"/>
      </w:pPr>
    </w:p>
    <w:p w14:paraId="2D5C1A3E" w14:textId="2D60E2DE" w:rsidR="7C493704" w:rsidRDefault="7C493704" w:rsidP="7C493704">
      <w:pPr>
        <w:pStyle w:val="ListParagraph"/>
        <w:ind w:firstLine="0"/>
      </w:pPr>
    </w:p>
    <w:p w14:paraId="71A27700" w14:textId="2AB895B5" w:rsidR="7C493704" w:rsidRDefault="7C493704" w:rsidP="7C493704">
      <w:pPr>
        <w:pStyle w:val="ListParagraph"/>
        <w:ind w:firstLine="0"/>
      </w:pPr>
    </w:p>
    <w:p w14:paraId="604A3AE3" w14:textId="3EF34373" w:rsidR="7C493704" w:rsidRPr="00331D97" w:rsidRDefault="7C493704" w:rsidP="7C493704">
      <w:pPr>
        <w:pStyle w:val="ListParagraph"/>
        <w:ind w:firstLine="0"/>
        <w:rPr>
          <w:rFonts w:asciiTheme="majorHAnsi" w:hAnsiTheme="majorHAnsi"/>
          <w:sz w:val="24"/>
          <w:szCs w:val="24"/>
        </w:rPr>
      </w:pPr>
    </w:p>
    <w:sectPr w:rsidR="7C493704" w:rsidRPr="00331D97" w:rsidSect="00015EE5">
      <w:headerReference w:type="default" r:id="rId24"/>
      <w:footerReference w:type="default" r:id="rId25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B6573" w14:textId="77777777" w:rsidR="001B5A55" w:rsidRDefault="001B5A55" w:rsidP="006A582B">
      <w:r>
        <w:separator/>
      </w:r>
    </w:p>
  </w:endnote>
  <w:endnote w:type="continuationSeparator" w:id="0">
    <w:p w14:paraId="088ADE04" w14:textId="77777777" w:rsidR="001B5A55" w:rsidRDefault="001B5A55" w:rsidP="006A582B">
      <w:r>
        <w:continuationSeparator/>
      </w:r>
    </w:p>
  </w:endnote>
  <w:endnote w:type="continuationNotice" w:id="1">
    <w:p w14:paraId="45948220" w14:textId="77777777" w:rsidR="001B5A55" w:rsidRDefault="001B5A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5CD3BCC4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94B90">
                    <w:rPr>
                      <w:b/>
                      <w:bCs/>
                      <w:noProof/>
                      <w:sz w:val="20"/>
                      <w:szCs w:val="20"/>
                    </w:rPr>
                    <w:t>9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94B90"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7194E7" w14:textId="77777777" w:rsidR="001B5A55" w:rsidRDefault="001B5A55" w:rsidP="006A582B">
      <w:r>
        <w:separator/>
      </w:r>
    </w:p>
  </w:footnote>
  <w:footnote w:type="continuationSeparator" w:id="0">
    <w:p w14:paraId="44697450" w14:textId="77777777" w:rsidR="001B5A55" w:rsidRDefault="001B5A55" w:rsidP="006A582B">
      <w:r>
        <w:continuationSeparator/>
      </w:r>
    </w:p>
  </w:footnote>
  <w:footnote w:type="continuationNotice" w:id="1">
    <w:p w14:paraId="40272491" w14:textId="77777777" w:rsidR="001B5A55" w:rsidRDefault="001B5A5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0DB207DE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15723B">
            <w:rPr>
              <w:rFonts w:ascii="Arial" w:hAnsi="Arial" w:cs="Arial"/>
              <w:sz w:val="20"/>
            </w:rPr>
            <w:t>Scientific calculator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8051CF4"/>
    <w:multiLevelType w:val="hybridMultilevel"/>
    <w:tmpl w:val="3E48DA3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3B3943"/>
    <w:multiLevelType w:val="hybridMultilevel"/>
    <w:tmpl w:val="1E14293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BC3244"/>
    <w:multiLevelType w:val="hybridMultilevel"/>
    <w:tmpl w:val="176E500E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C0040D3"/>
    <w:multiLevelType w:val="hybridMultilevel"/>
    <w:tmpl w:val="D07CB71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B4075"/>
    <w:multiLevelType w:val="hybridMultilevel"/>
    <w:tmpl w:val="25B02A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295744"/>
    <w:multiLevelType w:val="hybridMultilevel"/>
    <w:tmpl w:val="2124D30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6C82"/>
    <w:rsid w:val="000E7CFC"/>
    <w:rsid w:val="000F02B2"/>
    <w:rsid w:val="000F5BA0"/>
    <w:rsid w:val="000F6B65"/>
    <w:rsid w:val="00101648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196"/>
    <w:rsid w:val="00143391"/>
    <w:rsid w:val="001474E5"/>
    <w:rsid w:val="00151009"/>
    <w:rsid w:val="001528A7"/>
    <w:rsid w:val="00156194"/>
    <w:rsid w:val="0015723B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1A29"/>
    <w:rsid w:val="001B20A8"/>
    <w:rsid w:val="001B2343"/>
    <w:rsid w:val="001B4615"/>
    <w:rsid w:val="001B4C4F"/>
    <w:rsid w:val="001B4CE7"/>
    <w:rsid w:val="001B5A55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193A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1D97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1156"/>
    <w:rsid w:val="003832DD"/>
    <w:rsid w:val="00391D01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3F71C8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5C4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1B7E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4B90"/>
    <w:rsid w:val="00695233"/>
    <w:rsid w:val="0069562B"/>
    <w:rsid w:val="0069624D"/>
    <w:rsid w:val="00696E36"/>
    <w:rsid w:val="006A2C2E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5EB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3F71"/>
    <w:rsid w:val="007270F7"/>
    <w:rsid w:val="007319A4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2ACE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36AD"/>
    <w:rsid w:val="00A74845"/>
    <w:rsid w:val="00A75A68"/>
    <w:rsid w:val="00A75B53"/>
    <w:rsid w:val="00A803A9"/>
    <w:rsid w:val="00A84F26"/>
    <w:rsid w:val="00A91B63"/>
    <w:rsid w:val="00A9375A"/>
    <w:rsid w:val="00A9757D"/>
    <w:rsid w:val="00AA184A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21CE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8DD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0A89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5B99"/>
    <w:rsid w:val="00D46B6E"/>
    <w:rsid w:val="00D46D34"/>
    <w:rsid w:val="00D47960"/>
    <w:rsid w:val="00D52A6D"/>
    <w:rsid w:val="00D61949"/>
    <w:rsid w:val="00D62161"/>
    <w:rsid w:val="00D637EB"/>
    <w:rsid w:val="00D71719"/>
    <w:rsid w:val="00D72702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07D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92D51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043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www.swotandpestle.com/casio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en.m.wikipedia.org/wiki/Calculator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en.wikipedia.org/wiki/Casio_fx-7000G" TargetMode="External"/><Relationship Id="rId23" Type="http://schemas.openxmlformats.org/officeDocument/2006/relationships/hyperlink" Target="https://github.com/stepin104926/calculator" TargetMode="External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C7CCC"/>
    <w:rsid w:val="001C7CCC"/>
    <w:rsid w:val="00A1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31515E9-BC57-497A-B8A8-A25FD66AE5B4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D7597BC0-2AC7-48E9-8965-47829EB76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312</TotalTime>
  <Pages>10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C-TEA</cp:lastModifiedBy>
  <cp:revision>17</cp:revision>
  <cp:lastPrinted>2014-03-29T07:34:00Z</cp:lastPrinted>
  <dcterms:created xsi:type="dcterms:W3CDTF">2020-09-17T16:18:00Z</dcterms:created>
  <dcterms:modified xsi:type="dcterms:W3CDTF">2020-09-19T09:18:00Z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